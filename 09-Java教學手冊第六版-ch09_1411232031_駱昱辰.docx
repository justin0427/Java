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83199" w14:textId="77777777" w:rsidR="00A125EE" w:rsidRPr="002739CC" w:rsidRDefault="00DB38A0" w:rsidP="00BA6392">
      <w:pPr>
        <w:pStyle w:val="J2"/>
      </w:pPr>
      <w:r>
        <w:rPr>
          <w:rFonts w:hint="eastAsia"/>
        </w:rPr>
        <w:t>第九章</w:t>
      </w:r>
      <w:r>
        <w:rPr>
          <w:rFonts w:hint="eastAsia"/>
        </w:rPr>
        <w:t xml:space="preserve"> </w:t>
      </w:r>
      <w:r w:rsidR="00FD3A7F" w:rsidRPr="002739CC">
        <w:rPr>
          <w:rFonts w:hint="eastAsia"/>
        </w:rPr>
        <w:t>習題</w:t>
      </w:r>
    </w:p>
    <w:p w14:paraId="6E28319A" w14:textId="77777777" w:rsidR="00A125EE" w:rsidRPr="0045079C" w:rsidRDefault="003C155D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FFCC99"/>
        </w:rPr>
      </w:pP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>9.1</w:t>
      </w:r>
      <w:r w:rsidR="002244C4">
        <w:rPr>
          <w:rFonts w:hint="eastAsia"/>
          <w:b/>
          <w:color w:val="FFFFFF"/>
          <w:sz w:val="21"/>
          <w:szCs w:val="21"/>
          <w:shd w:val="clear" w:color="auto" w:fill="800080"/>
        </w:rPr>
        <w:t>建構子</w:t>
      </w:r>
      <w:r w:rsidR="00A125EE"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6E28319B" w14:textId="77777777" w:rsidR="00EA6655" w:rsidRPr="00836196" w:rsidRDefault="00EA6655" w:rsidP="00452521">
      <w:pPr>
        <w:pStyle w:val="J"/>
        <w:tabs>
          <w:tab w:val="clear" w:pos="426"/>
          <w:tab w:val="clear" w:pos="840"/>
        </w:tabs>
        <w:spacing w:afterLines="50" w:after="120"/>
        <w:ind w:left="425" w:hanging="425"/>
        <w:rPr>
          <w:iCs/>
          <w:color w:val="FF0000"/>
        </w:rPr>
      </w:pPr>
      <w:r w:rsidRPr="00836196">
        <w:rPr>
          <w:rFonts w:hint="eastAsia"/>
          <w:iCs/>
          <w:color w:val="FF0000"/>
        </w:rPr>
        <w:t>假設</w:t>
      </w:r>
      <w:r w:rsidRPr="00836196">
        <w:rPr>
          <w:rFonts w:hint="eastAsia"/>
          <w:iCs/>
          <w:color w:val="FF0000"/>
        </w:rPr>
        <w:t>Rectangle</w:t>
      </w:r>
      <w:r w:rsidRPr="00836196">
        <w:rPr>
          <w:rFonts w:hint="eastAsia"/>
          <w:iCs/>
          <w:color w:val="FF0000"/>
        </w:rPr>
        <w:t>類別的定義如下：</w:t>
      </w:r>
    </w:p>
    <w:tbl>
      <w:tblPr>
        <w:tblStyle w:val="10"/>
        <w:tblW w:w="6985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06"/>
        <w:gridCol w:w="6579"/>
      </w:tblGrid>
      <w:tr w:rsidR="00836196" w:rsidRPr="00836196" w14:paraId="6E2831A4" w14:textId="77777777" w:rsidTr="00D831D4">
        <w:trPr>
          <w:trHeight w:val="1173"/>
        </w:trPr>
        <w:tc>
          <w:tcPr>
            <w:tcW w:w="406" w:type="dxa"/>
            <w:tcBorders>
              <w:top w:val="nil"/>
            </w:tcBorders>
          </w:tcPr>
          <w:p w14:paraId="6E28319C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 w:hint="eastAsia"/>
                <w:i/>
                <w:color w:val="FF0000"/>
                <w:sz w:val="19"/>
                <w:szCs w:val="19"/>
              </w:rPr>
              <w:t>01</w:t>
            </w:r>
          </w:p>
          <w:p w14:paraId="6E28319D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02</w:t>
            </w:r>
          </w:p>
          <w:p w14:paraId="6E28319E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03</w:t>
            </w:r>
          </w:p>
          <w:p w14:paraId="6E28319F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04</w:t>
            </w:r>
          </w:p>
        </w:tc>
        <w:tc>
          <w:tcPr>
            <w:tcW w:w="6579" w:type="dxa"/>
            <w:tcBorders>
              <w:top w:val="nil"/>
            </w:tcBorders>
          </w:tcPr>
          <w:p w14:paraId="6E2831A0" w14:textId="77777777" w:rsidR="002E49F7" w:rsidRPr="00836196" w:rsidRDefault="00393945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class </w:t>
            </w:r>
            <w:r w:rsidR="002E49F7" w:rsidRPr="00836196">
              <w:rPr>
                <w:color w:val="FF0000"/>
              </w:rPr>
              <w:t>Rectangle{</w:t>
            </w:r>
          </w:p>
          <w:p w14:paraId="6E2831A1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int width; </w:t>
            </w:r>
          </w:p>
          <w:p w14:paraId="6E2831A2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int height; </w:t>
            </w:r>
          </w:p>
          <w:p w14:paraId="6E2831A3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}</w:t>
            </w:r>
          </w:p>
        </w:tc>
      </w:tr>
    </w:tbl>
    <w:p w14:paraId="6E2831A5" w14:textId="77777777" w:rsidR="00EA6655" w:rsidRPr="00836196" w:rsidRDefault="00EA6655" w:rsidP="00452521">
      <w:pPr>
        <w:pStyle w:val="JAVA"/>
        <w:numPr>
          <w:ilvl w:val="0"/>
          <w:numId w:val="5"/>
        </w:numPr>
        <w:spacing w:beforeLines="30" w:before="72" w:afterLines="50" w:after="120"/>
        <w:ind w:left="907" w:hanging="340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試設計一個</w:t>
      </w:r>
      <w:r w:rsidR="002244C4" w:rsidRPr="00836196">
        <w:rPr>
          <w:rFonts w:hint="eastAsia"/>
          <w:iCs/>
          <w:color w:val="FF0000"/>
          <w:sz w:val="20"/>
        </w:rPr>
        <w:t>建構子</w:t>
      </w:r>
      <w:r w:rsidRPr="00836196">
        <w:rPr>
          <w:rFonts w:hint="eastAsia"/>
          <w:iCs/>
          <w:color w:val="FF0000"/>
          <w:sz w:val="20"/>
        </w:rPr>
        <w:t>Rectangle(int w, int h)</w:t>
      </w:r>
      <w:r w:rsidRPr="00836196">
        <w:rPr>
          <w:rFonts w:hint="eastAsia"/>
          <w:iCs/>
          <w:color w:val="FF0000"/>
          <w:sz w:val="20"/>
        </w:rPr>
        <w:t>，當此</w:t>
      </w:r>
      <w:r w:rsidR="002244C4" w:rsidRPr="00836196">
        <w:rPr>
          <w:rFonts w:hint="eastAsia"/>
          <w:iCs/>
          <w:color w:val="FF0000"/>
          <w:sz w:val="20"/>
        </w:rPr>
        <w:t>建構子</w:t>
      </w:r>
      <w:r w:rsidRPr="00836196">
        <w:rPr>
          <w:rFonts w:hint="eastAsia"/>
          <w:iCs/>
          <w:color w:val="FF0000"/>
          <w:sz w:val="20"/>
        </w:rPr>
        <w:t>呼叫時，便會自動設定</w:t>
      </w:r>
      <w:r w:rsidRPr="00836196">
        <w:rPr>
          <w:rFonts w:hint="eastAsia"/>
          <w:iCs/>
          <w:color w:val="FF0000"/>
          <w:sz w:val="20"/>
        </w:rPr>
        <w:t>width=w</w:t>
      </w:r>
      <w:r w:rsidRPr="00836196">
        <w:rPr>
          <w:rFonts w:hint="eastAsia"/>
          <w:iCs/>
          <w:color w:val="FF0000"/>
          <w:sz w:val="20"/>
        </w:rPr>
        <w:t>，</w:t>
      </w:r>
      <w:r w:rsidRPr="00836196">
        <w:rPr>
          <w:rFonts w:hint="eastAsia"/>
          <w:iCs/>
          <w:color w:val="FF0000"/>
          <w:sz w:val="20"/>
        </w:rPr>
        <w:t>height=h</w:t>
      </w:r>
      <w:r w:rsidRPr="00836196">
        <w:rPr>
          <w:rFonts w:hint="eastAsia"/>
          <w:iCs/>
          <w:color w:val="FF0000"/>
          <w:sz w:val="20"/>
        </w:rPr>
        <w:t>。</w:t>
      </w:r>
    </w:p>
    <w:p w14:paraId="6E2831A6" w14:textId="77777777" w:rsidR="00EA6655" w:rsidRPr="00836196" w:rsidRDefault="00EA6655" w:rsidP="00452521">
      <w:pPr>
        <w:pStyle w:val="JAVA"/>
        <w:numPr>
          <w:ilvl w:val="0"/>
          <w:numId w:val="5"/>
        </w:numPr>
        <w:spacing w:afterLines="50" w:after="120"/>
        <w:ind w:left="907" w:hanging="340"/>
        <w:jc w:val="left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請接續</w:t>
      </w:r>
      <w:r w:rsidRPr="00836196">
        <w:rPr>
          <w:rFonts w:ascii="細明體" w:eastAsia="細明體" w:hAnsi="細明體" w:cs="細明體" w:hint="eastAsia"/>
          <w:iCs/>
          <w:color w:val="FF0000"/>
          <w:sz w:val="20"/>
        </w:rPr>
        <w:t xml:space="preserve"> </w:t>
      </w:r>
      <w:r w:rsidRPr="00836196">
        <w:rPr>
          <w:rFonts w:hint="eastAsia"/>
          <w:iCs/>
          <w:color w:val="FF0000"/>
          <w:sz w:val="20"/>
        </w:rPr>
        <w:t xml:space="preserve">(a) </w:t>
      </w:r>
      <w:r w:rsidRPr="00836196">
        <w:rPr>
          <w:rFonts w:hint="eastAsia"/>
          <w:iCs/>
          <w:color w:val="FF0000"/>
          <w:sz w:val="20"/>
        </w:rPr>
        <w:t>的部份，請再設計一個沒有引數的</w:t>
      </w:r>
      <w:r w:rsidR="002244C4" w:rsidRPr="00836196">
        <w:rPr>
          <w:rFonts w:hint="eastAsia"/>
          <w:iCs/>
          <w:color w:val="FF0000"/>
          <w:sz w:val="20"/>
        </w:rPr>
        <w:t>建構子</w:t>
      </w:r>
      <w:r w:rsidRPr="00836196">
        <w:rPr>
          <w:rFonts w:hint="eastAsia"/>
          <w:iCs/>
          <w:color w:val="FF0000"/>
          <w:sz w:val="20"/>
        </w:rPr>
        <w:t>Rectangle()</w:t>
      </w:r>
      <w:r w:rsidRPr="00836196">
        <w:rPr>
          <w:rFonts w:hint="eastAsia"/>
          <w:iCs/>
          <w:color w:val="FF0000"/>
          <w:sz w:val="20"/>
        </w:rPr>
        <w:t>，使得當此</w:t>
      </w:r>
      <w:r w:rsidR="002244C4" w:rsidRPr="00836196">
        <w:rPr>
          <w:rFonts w:hint="eastAsia"/>
          <w:iCs/>
          <w:color w:val="FF0000"/>
          <w:sz w:val="20"/>
        </w:rPr>
        <w:t>建構子</w:t>
      </w:r>
      <w:r w:rsidRPr="00836196">
        <w:rPr>
          <w:rFonts w:hint="eastAsia"/>
          <w:iCs/>
          <w:color w:val="FF0000"/>
          <w:sz w:val="20"/>
        </w:rPr>
        <w:t>呼叫時，便會設定</w:t>
      </w:r>
      <w:r w:rsidRPr="00836196">
        <w:rPr>
          <w:rFonts w:hint="eastAsia"/>
          <w:iCs/>
          <w:color w:val="FF0000"/>
          <w:sz w:val="20"/>
        </w:rPr>
        <w:t>width=1</w:t>
      </w:r>
      <w:r w:rsidRPr="00836196">
        <w:rPr>
          <w:rFonts w:hint="eastAsia"/>
          <w:iCs/>
          <w:color w:val="FF0000"/>
          <w:sz w:val="20"/>
        </w:rPr>
        <w:t>，</w:t>
      </w:r>
      <w:r w:rsidR="00393945" w:rsidRPr="00836196">
        <w:rPr>
          <w:rFonts w:hint="eastAsia"/>
          <w:iCs/>
          <w:color w:val="FF0000"/>
          <w:sz w:val="20"/>
        </w:rPr>
        <w:t>height=1</w:t>
      </w:r>
      <w:r w:rsidR="00393945" w:rsidRPr="00836196">
        <w:rPr>
          <w:rFonts w:hint="eastAsia"/>
          <w:iCs/>
          <w:color w:val="FF0000"/>
          <w:sz w:val="20"/>
        </w:rPr>
        <w:t>（請不要使用</w:t>
      </w:r>
      <w:r w:rsidR="00393945" w:rsidRPr="00836196">
        <w:rPr>
          <w:rFonts w:hint="eastAsia"/>
          <w:iCs/>
          <w:color w:val="FF0000"/>
          <w:sz w:val="20"/>
        </w:rPr>
        <w:t>this</w:t>
      </w:r>
      <w:r w:rsidR="00393945" w:rsidRPr="00836196">
        <w:rPr>
          <w:iCs/>
          <w:color w:val="FF0000"/>
          <w:sz w:val="20"/>
        </w:rPr>
        <w:t xml:space="preserve">() </w:t>
      </w:r>
      <w:r w:rsidR="00393945" w:rsidRPr="00836196">
        <w:rPr>
          <w:iCs/>
          <w:color w:val="FF0000"/>
          <w:sz w:val="20"/>
        </w:rPr>
        <w:t>來設定</w:t>
      </w:r>
      <w:r w:rsidR="00393945" w:rsidRPr="00836196">
        <w:rPr>
          <w:rFonts w:hint="eastAsia"/>
          <w:iCs/>
          <w:color w:val="FF0000"/>
          <w:sz w:val="20"/>
        </w:rPr>
        <w:t>）</w:t>
      </w:r>
      <w:r w:rsidRPr="00836196">
        <w:rPr>
          <w:rFonts w:hint="eastAsia"/>
          <w:iCs/>
          <w:color w:val="FF0000"/>
          <w:sz w:val="20"/>
        </w:rPr>
        <w:t>。</w:t>
      </w:r>
    </w:p>
    <w:p w14:paraId="6E2831A7" w14:textId="77777777" w:rsidR="00EA6655" w:rsidRDefault="00393945" w:rsidP="00452521">
      <w:pPr>
        <w:pStyle w:val="JAVA"/>
        <w:numPr>
          <w:ilvl w:val="0"/>
          <w:numId w:val="5"/>
        </w:numPr>
        <w:spacing w:afterLines="50" w:after="120"/>
        <w:ind w:left="907" w:hanging="340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試設計</w:t>
      </w:r>
      <w:r w:rsidRPr="00836196">
        <w:rPr>
          <w:rFonts w:hint="eastAsia"/>
          <w:iCs/>
          <w:color w:val="FF0000"/>
          <w:sz w:val="20"/>
        </w:rPr>
        <w:t>show</w:t>
      </w:r>
      <w:r w:rsidRPr="00836196">
        <w:rPr>
          <w:iCs/>
          <w:color w:val="FF0000"/>
          <w:sz w:val="20"/>
        </w:rPr>
        <w:t xml:space="preserve">() </w:t>
      </w:r>
      <w:r w:rsidRPr="00836196">
        <w:rPr>
          <w:iCs/>
          <w:color w:val="FF0000"/>
          <w:sz w:val="20"/>
        </w:rPr>
        <w:t>函數，可以印出</w:t>
      </w:r>
      <w:r w:rsidRPr="00836196">
        <w:rPr>
          <w:iCs/>
          <w:color w:val="FF0000"/>
          <w:sz w:val="20"/>
        </w:rPr>
        <w:t>width</w:t>
      </w:r>
      <w:r w:rsidRPr="00836196">
        <w:rPr>
          <w:iCs/>
          <w:color w:val="FF0000"/>
          <w:sz w:val="20"/>
        </w:rPr>
        <w:t>和</w:t>
      </w:r>
      <w:r w:rsidRPr="00836196">
        <w:rPr>
          <w:iCs/>
          <w:color w:val="FF0000"/>
          <w:sz w:val="20"/>
        </w:rPr>
        <w:t>height</w:t>
      </w:r>
      <w:r w:rsidRPr="00836196">
        <w:rPr>
          <w:iCs/>
          <w:color w:val="FF0000"/>
          <w:sz w:val="20"/>
        </w:rPr>
        <w:t>成員的值</w:t>
      </w:r>
      <w:r w:rsidRPr="00836196">
        <w:rPr>
          <w:rFonts w:hint="eastAsia"/>
          <w:iCs/>
          <w:color w:val="FF0000"/>
          <w:sz w:val="20"/>
        </w:rPr>
        <w:t>，</w:t>
      </w:r>
      <w:r w:rsidRPr="00836196">
        <w:rPr>
          <w:iCs/>
          <w:color w:val="FF0000"/>
          <w:sz w:val="20"/>
        </w:rPr>
        <w:t>並測試</w:t>
      </w:r>
      <w:r w:rsidRPr="00836196">
        <w:rPr>
          <w:rFonts w:hint="eastAsia"/>
          <w:iCs/>
          <w:color w:val="FF0000"/>
          <w:sz w:val="20"/>
        </w:rPr>
        <w:t xml:space="preserve"> (a) </w:t>
      </w:r>
      <w:r w:rsidRPr="00836196">
        <w:rPr>
          <w:rFonts w:hint="eastAsia"/>
          <w:iCs/>
          <w:color w:val="FF0000"/>
          <w:sz w:val="20"/>
        </w:rPr>
        <w:t>和</w:t>
      </w:r>
      <w:r w:rsidRPr="00836196">
        <w:rPr>
          <w:rFonts w:hint="eastAsia"/>
          <w:iCs/>
          <w:color w:val="FF0000"/>
          <w:sz w:val="20"/>
        </w:rPr>
        <w:t xml:space="preserve"> </w:t>
      </w:r>
      <w:r w:rsidRPr="00836196">
        <w:rPr>
          <w:iCs/>
          <w:color w:val="FF0000"/>
          <w:sz w:val="20"/>
        </w:rPr>
        <w:t xml:space="preserve">(b) </w:t>
      </w:r>
      <w:r w:rsidRPr="00836196">
        <w:rPr>
          <w:iCs/>
          <w:color w:val="FF0000"/>
          <w:sz w:val="20"/>
        </w:rPr>
        <w:t>的建構子，看看它們是否可以正確的執行。</w:t>
      </w:r>
    </w:p>
    <w:p w14:paraId="1F4F47F3" w14:textId="01063B14" w:rsidR="00CA1DA3" w:rsidRPr="00836196" w:rsidRDefault="00CA1DA3" w:rsidP="00CA1DA3">
      <w:pPr>
        <w:pStyle w:val="JAVA"/>
        <w:numPr>
          <w:ilvl w:val="0"/>
          <w:numId w:val="0"/>
        </w:numPr>
        <w:spacing w:afterLines="50" w:after="120"/>
        <w:ind w:left="567"/>
        <w:rPr>
          <w:rFonts w:hint="eastAsia"/>
          <w:iCs/>
          <w:color w:val="FF0000"/>
          <w:sz w:val="20"/>
        </w:rPr>
      </w:pPr>
      <w:r w:rsidRPr="00CA1DA3">
        <w:rPr>
          <w:iCs/>
          <w:color w:val="FF0000"/>
          <w:sz w:val="20"/>
        </w:rPr>
        <w:lastRenderedPageBreak/>
        <w:drawing>
          <wp:inline distT="0" distB="0" distL="0" distR="0" wp14:anchorId="67151933" wp14:editId="245DAE06">
            <wp:extent cx="4824730" cy="6493510"/>
            <wp:effectExtent l="0" t="0" r="0" b="2540"/>
            <wp:docPr id="10506769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7693" name="圖片 1" descr="一張含有 文字, 螢幕擷取畫面, 軟體, 多媒體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1A8" w14:textId="77777777" w:rsidR="00EA6655" w:rsidRDefault="00393945" w:rsidP="00387201">
      <w:pPr>
        <w:pStyle w:val="J"/>
        <w:tabs>
          <w:tab w:val="clear" w:pos="426"/>
          <w:tab w:val="clear" w:pos="840"/>
        </w:tabs>
        <w:spacing w:after="72"/>
        <w:ind w:left="426" w:hanging="426"/>
        <w:rPr>
          <w:iCs/>
          <w:color w:val="FF0000"/>
        </w:rPr>
      </w:pPr>
      <w:r w:rsidRPr="00836196">
        <w:rPr>
          <w:rFonts w:hint="eastAsia"/>
          <w:iCs/>
          <w:color w:val="FF0000"/>
        </w:rPr>
        <w:t>試修改</w:t>
      </w:r>
      <w:r w:rsidR="00EA6655" w:rsidRPr="00836196">
        <w:rPr>
          <w:rFonts w:hint="eastAsia"/>
          <w:iCs/>
          <w:color w:val="FF0000"/>
        </w:rPr>
        <w:t>習題</w:t>
      </w:r>
      <w:r w:rsidR="00EA6655" w:rsidRPr="00836196">
        <w:rPr>
          <w:rFonts w:hint="eastAsia"/>
          <w:iCs/>
          <w:color w:val="FF0000"/>
        </w:rPr>
        <w:t>1</w:t>
      </w:r>
      <w:r w:rsidR="00EA6655" w:rsidRPr="00836196">
        <w:rPr>
          <w:rFonts w:hint="eastAsia"/>
          <w:iCs/>
          <w:color w:val="FF0000"/>
        </w:rPr>
        <w:t>的</w:t>
      </w:r>
      <w:r w:rsidRPr="00836196">
        <w:rPr>
          <w:rFonts w:hint="eastAsia"/>
          <w:iCs/>
          <w:color w:val="FF0000"/>
        </w:rPr>
        <w:t xml:space="preserve"> (b</w:t>
      </w:r>
      <w:r w:rsidR="00EA6655" w:rsidRPr="00836196">
        <w:rPr>
          <w:rFonts w:hint="eastAsia"/>
          <w:iCs/>
          <w:color w:val="FF0000"/>
        </w:rPr>
        <w:t xml:space="preserve">) </w:t>
      </w:r>
      <w:r w:rsidR="00B071EF" w:rsidRPr="00836196">
        <w:rPr>
          <w:rFonts w:hint="eastAsia"/>
          <w:iCs/>
          <w:color w:val="FF0000"/>
        </w:rPr>
        <w:t>小題</w:t>
      </w:r>
      <w:r w:rsidR="00EA6655" w:rsidRPr="00836196">
        <w:rPr>
          <w:rFonts w:hint="eastAsia"/>
          <w:iCs/>
          <w:color w:val="FF0000"/>
        </w:rPr>
        <w:t>，</w:t>
      </w:r>
      <w:r w:rsidRPr="00836196">
        <w:rPr>
          <w:rFonts w:hint="eastAsia"/>
          <w:iCs/>
          <w:color w:val="FF0000"/>
        </w:rPr>
        <w:t>利用</w:t>
      </w:r>
      <w:r w:rsidR="00B071EF" w:rsidRPr="00836196">
        <w:rPr>
          <w:rFonts w:hint="eastAsia"/>
          <w:iCs/>
          <w:color w:val="FF0000"/>
        </w:rPr>
        <w:t>this</w:t>
      </w:r>
      <w:r w:rsidR="00B071EF" w:rsidRPr="00836196">
        <w:rPr>
          <w:iCs/>
          <w:color w:val="FF0000"/>
        </w:rPr>
        <w:t xml:space="preserve">() </w:t>
      </w:r>
      <w:r w:rsidRPr="00836196">
        <w:rPr>
          <w:rFonts w:hint="eastAsia"/>
          <w:iCs/>
          <w:color w:val="FF0000"/>
        </w:rPr>
        <w:t>呼叫</w:t>
      </w:r>
      <w:r w:rsidR="00EA6655" w:rsidRPr="00836196">
        <w:rPr>
          <w:rFonts w:hint="eastAsia"/>
          <w:iCs/>
          <w:color w:val="FF0000"/>
        </w:rPr>
        <w:t>有引數的</w:t>
      </w:r>
      <w:r w:rsidR="002244C4" w:rsidRPr="00836196">
        <w:rPr>
          <w:rFonts w:hint="eastAsia"/>
          <w:iCs/>
          <w:color w:val="FF0000"/>
        </w:rPr>
        <w:t>建構子</w:t>
      </w:r>
      <w:r w:rsidR="00EA6655" w:rsidRPr="00836196">
        <w:rPr>
          <w:rFonts w:hint="eastAsia"/>
          <w:iCs/>
          <w:color w:val="FF0000"/>
        </w:rPr>
        <w:t>Rectangle(</w:t>
      </w:r>
      <w:r w:rsidRPr="00836196">
        <w:rPr>
          <w:rFonts w:hint="eastAsia"/>
          <w:iCs/>
          <w:color w:val="FF0000"/>
        </w:rPr>
        <w:t>int w, int h)</w:t>
      </w:r>
      <w:r w:rsidR="00EA6655" w:rsidRPr="00836196">
        <w:rPr>
          <w:rFonts w:hint="eastAsia"/>
          <w:iCs/>
          <w:color w:val="FF0000"/>
        </w:rPr>
        <w:t xml:space="preserve"> </w:t>
      </w:r>
      <w:r w:rsidRPr="00836196">
        <w:rPr>
          <w:rFonts w:hint="eastAsia"/>
          <w:iCs/>
          <w:color w:val="FF0000"/>
        </w:rPr>
        <w:t>來設定</w:t>
      </w:r>
      <w:r w:rsidRPr="00836196">
        <w:rPr>
          <w:rFonts w:hint="eastAsia"/>
          <w:iCs/>
          <w:color w:val="FF0000"/>
        </w:rPr>
        <w:t>width=1</w:t>
      </w:r>
      <w:r w:rsidRPr="00836196">
        <w:rPr>
          <w:rFonts w:hint="eastAsia"/>
          <w:iCs/>
          <w:color w:val="FF0000"/>
        </w:rPr>
        <w:t>，</w:t>
      </w:r>
      <w:r w:rsidRPr="00836196">
        <w:rPr>
          <w:rFonts w:hint="eastAsia"/>
          <w:iCs/>
          <w:color w:val="FF0000"/>
        </w:rPr>
        <w:t>height=1</w:t>
      </w:r>
      <w:r w:rsidRPr="00836196">
        <w:rPr>
          <w:rFonts w:hint="eastAsia"/>
          <w:iCs/>
          <w:color w:val="FF0000"/>
        </w:rPr>
        <w:t>，並利用</w:t>
      </w:r>
      <w:r w:rsidRPr="00836196">
        <w:rPr>
          <w:rFonts w:hint="eastAsia"/>
          <w:iCs/>
          <w:color w:val="FF0000"/>
        </w:rPr>
        <w:t>show</w:t>
      </w:r>
      <w:r w:rsidRPr="00836196">
        <w:rPr>
          <w:iCs/>
          <w:color w:val="FF0000"/>
        </w:rPr>
        <w:t xml:space="preserve">() </w:t>
      </w:r>
      <w:r w:rsidRPr="00836196">
        <w:rPr>
          <w:iCs/>
          <w:color w:val="FF0000"/>
        </w:rPr>
        <w:t>函數測試您的結果。</w:t>
      </w:r>
    </w:p>
    <w:p w14:paraId="08D89E10" w14:textId="1EB7DD2F" w:rsidR="00CA1DA3" w:rsidRPr="00836196" w:rsidRDefault="00CA1DA3" w:rsidP="00CA1DA3">
      <w:pPr>
        <w:pStyle w:val="J"/>
        <w:numPr>
          <w:ilvl w:val="0"/>
          <w:numId w:val="0"/>
        </w:numPr>
        <w:tabs>
          <w:tab w:val="clear" w:pos="426"/>
        </w:tabs>
        <w:spacing w:after="72"/>
        <w:ind w:left="426"/>
        <w:rPr>
          <w:rFonts w:hint="eastAsia"/>
          <w:iCs/>
          <w:color w:val="FF0000"/>
        </w:rPr>
      </w:pPr>
      <w:r w:rsidRPr="00CA1DA3">
        <w:rPr>
          <w:iCs/>
          <w:color w:val="FF0000"/>
        </w:rPr>
        <w:lastRenderedPageBreak/>
        <w:drawing>
          <wp:inline distT="0" distB="0" distL="0" distR="0" wp14:anchorId="0EAD241A" wp14:editId="0721BB67">
            <wp:extent cx="4824730" cy="6508750"/>
            <wp:effectExtent l="0" t="0" r="0" b="6350"/>
            <wp:docPr id="177512968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29688" name="圖片 1" descr="一張含有 文字, 螢幕擷取畫面, 軟體, 多媒體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1A9" w14:textId="77777777" w:rsidR="002B3C81" w:rsidRPr="00836196" w:rsidRDefault="002B3C81" w:rsidP="00452521">
      <w:pPr>
        <w:pStyle w:val="J"/>
        <w:tabs>
          <w:tab w:val="clear" w:pos="426"/>
          <w:tab w:val="clear" w:pos="840"/>
        </w:tabs>
        <w:spacing w:afterLines="50" w:after="120"/>
        <w:ind w:left="425" w:hanging="425"/>
        <w:rPr>
          <w:iCs/>
          <w:color w:val="FF0000"/>
        </w:rPr>
      </w:pPr>
      <w:r w:rsidRPr="00836196">
        <w:rPr>
          <w:rFonts w:hint="eastAsia"/>
          <w:iCs/>
          <w:color w:val="FF0000"/>
        </w:rPr>
        <w:t>試閱讀下列的程式碼，並回答接續的問題：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06"/>
        <w:gridCol w:w="6551"/>
      </w:tblGrid>
      <w:tr w:rsidR="00836196" w:rsidRPr="00836196" w14:paraId="6E2831C8" w14:textId="77777777" w:rsidTr="00FD0B94">
        <w:tc>
          <w:tcPr>
            <w:tcW w:w="406" w:type="dxa"/>
            <w:tcBorders>
              <w:top w:val="nil"/>
            </w:tcBorders>
          </w:tcPr>
          <w:p w14:paraId="6E2831AA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 w:hint="eastAsia"/>
                <w:i/>
                <w:color w:val="FF0000"/>
                <w:sz w:val="19"/>
                <w:szCs w:val="19"/>
              </w:rPr>
              <w:t>01</w:t>
            </w:r>
          </w:p>
          <w:p w14:paraId="6E2831AB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lastRenderedPageBreak/>
              <w:t>02</w:t>
            </w:r>
          </w:p>
          <w:p w14:paraId="6E2831AC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03</w:t>
            </w:r>
          </w:p>
          <w:p w14:paraId="6E2831AD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04</w:t>
            </w:r>
          </w:p>
          <w:p w14:paraId="6E2831AE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05</w:t>
            </w:r>
          </w:p>
          <w:p w14:paraId="6E2831AF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06</w:t>
            </w:r>
          </w:p>
          <w:p w14:paraId="6E2831B0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07</w:t>
            </w:r>
          </w:p>
          <w:p w14:paraId="6E2831B1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08</w:t>
            </w:r>
          </w:p>
          <w:p w14:paraId="6E2831B2" w14:textId="77777777" w:rsidR="001C6AC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09</w:t>
            </w:r>
          </w:p>
          <w:p w14:paraId="6E2831B3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10</w:t>
            </w:r>
          </w:p>
          <w:p w14:paraId="6E2831B4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11</w:t>
            </w:r>
          </w:p>
          <w:p w14:paraId="6E2831B5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12</w:t>
            </w:r>
          </w:p>
          <w:p w14:paraId="6E2831B6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13</w:t>
            </w:r>
          </w:p>
          <w:p w14:paraId="6E2831B7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14</w:t>
            </w:r>
          </w:p>
          <w:p w14:paraId="6E2831B8" w14:textId="77777777" w:rsidR="002E49F7" w:rsidRPr="00836196" w:rsidRDefault="009937D2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15</w:t>
            </w:r>
          </w:p>
        </w:tc>
        <w:tc>
          <w:tcPr>
            <w:tcW w:w="6551" w:type="dxa"/>
            <w:tcBorders>
              <w:top w:val="nil"/>
            </w:tcBorders>
          </w:tcPr>
          <w:p w14:paraId="6E2831B9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rFonts w:hint="eastAsia"/>
                <w:color w:val="FF0000"/>
              </w:rPr>
              <w:lastRenderedPageBreak/>
              <w:t>class Caaa</w:t>
            </w:r>
            <w:r w:rsidR="00894FAB" w:rsidRPr="00836196">
              <w:rPr>
                <w:color w:val="FF0000"/>
              </w:rPr>
              <w:t>{</w:t>
            </w:r>
            <w:r w:rsidRPr="00836196">
              <w:rPr>
                <w:rFonts w:hint="eastAsia"/>
                <w:color w:val="FF0000"/>
              </w:rPr>
              <w:t xml:space="preserve">   // </w:t>
            </w:r>
            <w:r w:rsidRPr="00836196">
              <w:rPr>
                <w:rFonts w:hint="eastAsia"/>
                <w:color w:val="FF0000"/>
              </w:rPr>
              <w:t>定義類別</w:t>
            </w:r>
            <w:r w:rsidRPr="00836196">
              <w:rPr>
                <w:rFonts w:hint="eastAsia"/>
                <w:color w:val="FF0000"/>
              </w:rPr>
              <w:t>Caaa</w:t>
            </w:r>
          </w:p>
          <w:p w14:paraId="6E2831BA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lastRenderedPageBreak/>
              <w:t xml:space="preserve">   private int value;</w:t>
            </w:r>
          </w:p>
          <w:p w14:paraId="6E2831BB" w14:textId="77777777" w:rsidR="002E49F7" w:rsidRPr="00836196" w:rsidRDefault="00F16B81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</w:t>
            </w:r>
            <w:r w:rsidR="002E49F7" w:rsidRPr="00836196">
              <w:rPr>
                <w:color w:val="FF0000"/>
              </w:rPr>
              <w:t xml:space="preserve"> public Caaa(){   </w:t>
            </w:r>
          </w:p>
          <w:p w14:paraId="6E2831BC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rFonts w:hint="eastAsia"/>
                <w:color w:val="FF0000"/>
              </w:rPr>
              <w:t xml:space="preserve">     // </w:t>
            </w:r>
            <w:r w:rsidRPr="00836196">
              <w:rPr>
                <w:rFonts w:hint="eastAsia"/>
                <w:color w:val="FF0000"/>
              </w:rPr>
              <w:t>試填寫此處的程式碼，使得呼叫此</w:t>
            </w:r>
            <w:r w:rsidR="002244C4" w:rsidRPr="00836196">
              <w:rPr>
                <w:rFonts w:hint="eastAsia"/>
                <w:color w:val="FF0000"/>
              </w:rPr>
              <w:t>建構子</w:t>
            </w:r>
            <w:r w:rsidRPr="00836196">
              <w:rPr>
                <w:rFonts w:hint="eastAsia"/>
                <w:color w:val="FF0000"/>
              </w:rPr>
              <w:t>時，</w:t>
            </w:r>
            <w:r w:rsidRPr="00836196">
              <w:rPr>
                <w:rFonts w:hint="eastAsia"/>
                <w:color w:val="FF0000"/>
              </w:rPr>
              <w:t>value</w:t>
            </w:r>
            <w:r w:rsidRPr="00836196">
              <w:rPr>
                <w:rFonts w:hint="eastAsia"/>
                <w:color w:val="FF0000"/>
              </w:rPr>
              <w:t>的值會被設為</w:t>
            </w:r>
            <w:r w:rsidRPr="00836196">
              <w:rPr>
                <w:rFonts w:hint="eastAsia"/>
                <w:color w:val="FF0000"/>
              </w:rPr>
              <w:t>1</w:t>
            </w:r>
          </w:p>
          <w:p w14:paraId="6E2831BD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}   </w:t>
            </w:r>
          </w:p>
          <w:p w14:paraId="6E2831BE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public Caaa(int i){   </w:t>
            </w:r>
          </w:p>
          <w:p w14:paraId="6E2831BF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   value=i;</w:t>
            </w:r>
          </w:p>
          <w:p w14:paraId="6E2831C0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}      </w:t>
            </w:r>
          </w:p>
          <w:p w14:paraId="6E2831C1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}</w:t>
            </w:r>
          </w:p>
          <w:p w14:paraId="6E2831C2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public class </w:t>
            </w:r>
            <w:r w:rsidR="00F16B81" w:rsidRPr="00836196">
              <w:rPr>
                <w:rFonts w:hint="eastAsia"/>
                <w:color w:val="FF0000"/>
              </w:rPr>
              <w:t>Ex</w:t>
            </w:r>
            <w:r w:rsidRPr="00836196">
              <w:rPr>
                <w:color w:val="FF0000"/>
              </w:rPr>
              <w:t>9_3{</w:t>
            </w:r>
          </w:p>
          <w:p w14:paraId="6E2831C3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public static void main(String[] args){</w:t>
            </w:r>
          </w:p>
          <w:p w14:paraId="6E2831C4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   Caaa obj1=new Caaa();</w:t>
            </w:r>
          </w:p>
          <w:p w14:paraId="6E2831C5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   Caaa obj2=new Caaa(12); </w:t>
            </w:r>
          </w:p>
          <w:p w14:paraId="6E2831C6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}</w:t>
            </w:r>
          </w:p>
          <w:p w14:paraId="6E2831C7" w14:textId="77777777" w:rsidR="002E49F7" w:rsidRPr="00836196" w:rsidRDefault="002E49F7" w:rsidP="002E49F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}  </w:t>
            </w:r>
          </w:p>
        </w:tc>
      </w:tr>
    </w:tbl>
    <w:p w14:paraId="6E2831C9" w14:textId="77777777" w:rsidR="002B3C81" w:rsidRPr="00836196" w:rsidRDefault="002B3C81" w:rsidP="0057132A">
      <w:pPr>
        <w:pStyle w:val="JAVA"/>
        <w:numPr>
          <w:ilvl w:val="0"/>
          <w:numId w:val="6"/>
        </w:numPr>
        <w:tabs>
          <w:tab w:val="clear" w:pos="1202"/>
        </w:tabs>
        <w:spacing w:beforeLines="30" w:before="72" w:afterLines="30" w:after="72"/>
        <w:ind w:left="907" w:hanging="340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lastRenderedPageBreak/>
        <w:t>試填寫第</w:t>
      </w:r>
      <w:r w:rsidR="009937D2" w:rsidRPr="00836196">
        <w:rPr>
          <w:iCs/>
          <w:color w:val="FF0000"/>
          <w:sz w:val="20"/>
        </w:rPr>
        <w:t>4</w:t>
      </w:r>
      <w:r w:rsidRPr="00836196">
        <w:rPr>
          <w:rFonts w:hint="eastAsia"/>
          <w:iCs/>
          <w:color w:val="FF0000"/>
          <w:sz w:val="20"/>
        </w:rPr>
        <w:t>行的程式碼，使得當沒有引數的</w:t>
      </w:r>
      <w:r w:rsidR="002244C4" w:rsidRPr="00836196">
        <w:rPr>
          <w:rFonts w:hint="eastAsia"/>
          <w:iCs/>
          <w:color w:val="FF0000"/>
          <w:sz w:val="20"/>
        </w:rPr>
        <w:t>建構子</w:t>
      </w:r>
      <w:r w:rsidRPr="00836196">
        <w:rPr>
          <w:rFonts w:hint="eastAsia"/>
          <w:iCs/>
          <w:color w:val="FF0000"/>
          <w:sz w:val="20"/>
        </w:rPr>
        <w:t xml:space="preserve">Caaa() </w:t>
      </w:r>
      <w:r w:rsidRPr="00836196">
        <w:rPr>
          <w:rFonts w:hint="eastAsia"/>
          <w:iCs/>
          <w:color w:val="FF0000"/>
          <w:sz w:val="20"/>
        </w:rPr>
        <w:t>被呼叫時，</w:t>
      </w:r>
      <w:r w:rsidRPr="00836196">
        <w:rPr>
          <w:rFonts w:hint="eastAsia"/>
          <w:iCs/>
          <w:color w:val="FF0000"/>
          <w:sz w:val="20"/>
        </w:rPr>
        <w:t>value</w:t>
      </w:r>
      <w:r w:rsidRPr="00836196">
        <w:rPr>
          <w:rFonts w:hint="eastAsia"/>
          <w:iCs/>
          <w:color w:val="FF0000"/>
          <w:sz w:val="20"/>
        </w:rPr>
        <w:t>的值會被設為</w:t>
      </w:r>
      <w:r w:rsidR="00F16B81" w:rsidRPr="00836196">
        <w:rPr>
          <w:iCs/>
          <w:color w:val="FF0000"/>
          <w:sz w:val="20"/>
        </w:rPr>
        <w:t>1</w:t>
      </w:r>
      <w:r w:rsidRPr="00836196">
        <w:rPr>
          <w:rFonts w:hint="eastAsia"/>
          <w:iCs/>
          <w:color w:val="FF0000"/>
          <w:sz w:val="20"/>
        </w:rPr>
        <w:t>。</w:t>
      </w:r>
    </w:p>
    <w:p w14:paraId="6E2831CA" w14:textId="77777777" w:rsidR="002B3C81" w:rsidRDefault="00041AF5" w:rsidP="00D831D4">
      <w:pPr>
        <w:pStyle w:val="JAVA"/>
        <w:numPr>
          <w:ilvl w:val="0"/>
          <w:numId w:val="6"/>
        </w:numPr>
        <w:tabs>
          <w:tab w:val="clear" w:pos="1202"/>
        </w:tabs>
        <w:spacing w:afterLines="30" w:after="72"/>
        <w:ind w:left="907" w:hanging="340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試在</w:t>
      </w:r>
      <w:r w:rsidRPr="00836196">
        <w:rPr>
          <w:rFonts w:hint="eastAsia"/>
          <w:iCs/>
          <w:color w:val="FF0000"/>
          <w:sz w:val="20"/>
        </w:rPr>
        <w:t>Caaa</w:t>
      </w:r>
      <w:r w:rsidRPr="00836196">
        <w:rPr>
          <w:iCs/>
          <w:color w:val="FF0000"/>
          <w:sz w:val="20"/>
        </w:rPr>
        <w:t>類別內加入一個</w:t>
      </w:r>
      <w:r w:rsidR="00F16B81" w:rsidRPr="00836196">
        <w:rPr>
          <w:iCs/>
          <w:color w:val="FF0000"/>
          <w:sz w:val="20"/>
        </w:rPr>
        <w:t xml:space="preserve">void set_value(int n) </w:t>
      </w:r>
      <w:r w:rsidR="00F16B81" w:rsidRPr="00836196">
        <w:rPr>
          <w:iCs/>
          <w:color w:val="FF0000"/>
          <w:sz w:val="20"/>
        </w:rPr>
        <w:t>函數，它</w:t>
      </w:r>
      <w:r w:rsidRPr="00836196">
        <w:rPr>
          <w:iCs/>
          <w:color w:val="FF0000"/>
          <w:sz w:val="20"/>
        </w:rPr>
        <w:t>可以設定</w:t>
      </w:r>
      <w:r w:rsidRPr="00836196">
        <w:rPr>
          <w:iCs/>
          <w:color w:val="FF0000"/>
          <w:sz w:val="20"/>
        </w:rPr>
        <w:t>value</w:t>
      </w:r>
      <w:r w:rsidRPr="00836196">
        <w:rPr>
          <w:iCs/>
          <w:color w:val="FF0000"/>
          <w:sz w:val="20"/>
        </w:rPr>
        <w:t>的值為</w:t>
      </w:r>
      <w:r w:rsidRPr="00836196">
        <w:rPr>
          <w:iCs/>
          <w:color w:val="FF0000"/>
          <w:sz w:val="20"/>
        </w:rPr>
        <w:t>n</w:t>
      </w:r>
      <w:r w:rsidRPr="00836196">
        <w:rPr>
          <w:iCs/>
          <w:color w:val="FF0000"/>
          <w:sz w:val="20"/>
        </w:rPr>
        <w:t>，以及</w:t>
      </w:r>
      <w:r w:rsidR="00F16B81" w:rsidRPr="00836196">
        <w:rPr>
          <w:iCs/>
          <w:color w:val="FF0000"/>
          <w:sz w:val="20"/>
        </w:rPr>
        <w:t xml:space="preserve">int </w:t>
      </w:r>
      <w:r w:rsidRPr="00836196">
        <w:rPr>
          <w:iCs/>
          <w:color w:val="FF0000"/>
          <w:sz w:val="20"/>
        </w:rPr>
        <w:t xml:space="preserve">get_value() </w:t>
      </w:r>
      <w:r w:rsidRPr="00836196">
        <w:rPr>
          <w:iCs/>
          <w:color w:val="FF0000"/>
          <w:sz w:val="20"/>
        </w:rPr>
        <w:t>函數，</w:t>
      </w:r>
      <w:r w:rsidR="00F16B81" w:rsidRPr="00836196">
        <w:rPr>
          <w:iCs/>
          <w:color w:val="FF0000"/>
          <w:sz w:val="20"/>
        </w:rPr>
        <w:t>用來讀取</w:t>
      </w:r>
      <w:r w:rsidR="00F16B81" w:rsidRPr="00836196">
        <w:rPr>
          <w:iCs/>
          <w:color w:val="FF0000"/>
          <w:sz w:val="20"/>
        </w:rPr>
        <w:t>value</w:t>
      </w:r>
      <w:r w:rsidR="00F16B81" w:rsidRPr="00836196">
        <w:rPr>
          <w:iCs/>
          <w:color w:val="FF0000"/>
          <w:sz w:val="20"/>
        </w:rPr>
        <w:t>的值。添加完這兩個函數後，請測試它們是否可以正確執行。</w:t>
      </w:r>
    </w:p>
    <w:p w14:paraId="68DB7329" w14:textId="7B2FDAAD" w:rsidR="00CA1DA3" w:rsidRPr="00CA1DA3" w:rsidRDefault="00CA1DA3" w:rsidP="00CA1DA3">
      <w:pPr>
        <w:pStyle w:val="JAVA"/>
        <w:numPr>
          <w:ilvl w:val="0"/>
          <w:numId w:val="0"/>
        </w:numPr>
        <w:spacing w:afterLines="30" w:after="72"/>
        <w:ind w:left="567"/>
        <w:rPr>
          <w:rFonts w:hint="eastAsia"/>
          <w:b/>
          <w:bCs/>
          <w:iCs/>
          <w:color w:val="FF0000"/>
          <w:sz w:val="20"/>
        </w:rPr>
      </w:pPr>
      <w:r w:rsidRPr="00CA1DA3">
        <w:rPr>
          <w:b/>
          <w:bCs/>
          <w:iCs/>
          <w:color w:val="FF0000"/>
          <w:sz w:val="20"/>
        </w:rPr>
        <w:lastRenderedPageBreak/>
        <w:drawing>
          <wp:inline distT="0" distB="0" distL="0" distR="0" wp14:anchorId="75E51814" wp14:editId="70D9B392">
            <wp:extent cx="3962400" cy="7056755"/>
            <wp:effectExtent l="0" t="0" r="0" b="0"/>
            <wp:docPr id="214037551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75515" name="圖片 1" descr="一張含有 文字, 螢幕擷取畫面, 軟體, 多媒體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1CB" w14:textId="77777777" w:rsidR="00C87DDE" w:rsidRPr="00836196" w:rsidRDefault="00C87DDE" w:rsidP="00387201">
      <w:pPr>
        <w:pStyle w:val="J"/>
        <w:tabs>
          <w:tab w:val="clear" w:pos="426"/>
          <w:tab w:val="clear" w:pos="840"/>
        </w:tabs>
        <w:spacing w:after="72"/>
        <w:ind w:left="426" w:hanging="426"/>
        <w:rPr>
          <w:iCs/>
          <w:color w:val="FF0000"/>
        </w:rPr>
      </w:pPr>
      <w:r w:rsidRPr="00836196">
        <w:rPr>
          <w:iCs/>
          <w:color w:val="FF0000"/>
        </w:rPr>
        <w:lastRenderedPageBreak/>
        <w:t>設</w:t>
      </w:r>
      <w:r w:rsidRPr="00836196">
        <w:rPr>
          <w:iCs/>
          <w:color w:val="FF0000"/>
        </w:rPr>
        <w:t>MinMax</w:t>
      </w:r>
      <w:r w:rsidRPr="00836196">
        <w:rPr>
          <w:iCs/>
          <w:color w:val="FF0000"/>
        </w:rPr>
        <w:t>類別</w:t>
      </w:r>
      <w:r w:rsidR="004C7CB1" w:rsidRPr="00836196">
        <w:rPr>
          <w:iCs/>
          <w:color w:val="FF0000"/>
        </w:rPr>
        <w:t>有一個資料成員</w:t>
      </w:r>
      <w:r w:rsidR="004C7CB1" w:rsidRPr="00836196">
        <w:rPr>
          <w:iCs/>
          <w:color w:val="FF0000"/>
        </w:rPr>
        <w:t>arr</w:t>
      </w:r>
      <w:r w:rsidR="004C7CB1" w:rsidRPr="00836196">
        <w:rPr>
          <w:iCs/>
          <w:color w:val="FF0000"/>
        </w:rPr>
        <w:t>，可指向一個</w:t>
      </w:r>
      <w:r w:rsidR="00BB35A1" w:rsidRPr="00836196">
        <w:rPr>
          <w:rFonts w:hint="eastAsia"/>
          <w:iCs/>
          <w:color w:val="FF0000"/>
        </w:rPr>
        <w:t>一維的</w:t>
      </w:r>
      <w:r w:rsidR="004C7CB1" w:rsidRPr="00836196">
        <w:rPr>
          <w:iCs/>
          <w:color w:val="FF0000"/>
        </w:rPr>
        <w:t>整數陣列。</w:t>
      </w:r>
      <w:r w:rsidR="004C7CB1" w:rsidRPr="00836196">
        <w:rPr>
          <w:iCs/>
          <w:color w:val="FF0000"/>
        </w:rPr>
        <w:t>MinMax</w:t>
      </w:r>
      <w:r w:rsidRPr="00836196">
        <w:rPr>
          <w:iCs/>
          <w:color w:val="FF0000"/>
        </w:rPr>
        <w:t>的定義如下：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49"/>
        <w:gridCol w:w="6608"/>
      </w:tblGrid>
      <w:tr w:rsidR="00836196" w:rsidRPr="00836196" w14:paraId="6E2831D2" w14:textId="77777777" w:rsidTr="00FD0B94">
        <w:trPr>
          <w:trHeight w:val="907"/>
        </w:trPr>
        <w:tc>
          <w:tcPr>
            <w:tcW w:w="349" w:type="dxa"/>
            <w:tcBorders>
              <w:top w:val="nil"/>
            </w:tcBorders>
          </w:tcPr>
          <w:p w14:paraId="6E2831CC" w14:textId="77777777" w:rsidR="004C7CB1" w:rsidRPr="00836196" w:rsidRDefault="004C7CB1" w:rsidP="004C7CB1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 w:hint="eastAsia"/>
                <w:i/>
                <w:color w:val="FF0000"/>
                <w:sz w:val="19"/>
                <w:szCs w:val="19"/>
              </w:rPr>
              <w:t>01</w:t>
            </w:r>
          </w:p>
          <w:p w14:paraId="6E2831CD" w14:textId="77777777" w:rsidR="004C7CB1" w:rsidRPr="00836196" w:rsidRDefault="004C7CB1" w:rsidP="004C7CB1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02</w:t>
            </w:r>
          </w:p>
          <w:p w14:paraId="6E2831CE" w14:textId="77777777" w:rsidR="004C7CB1" w:rsidRPr="00836196" w:rsidRDefault="009937D2" w:rsidP="004C7CB1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03</w:t>
            </w:r>
          </w:p>
        </w:tc>
        <w:tc>
          <w:tcPr>
            <w:tcW w:w="6608" w:type="dxa"/>
            <w:tcBorders>
              <w:top w:val="nil"/>
            </w:tcBorders>
          </w:tcPr>
          <w:p w14:paraId="6E2831CF" w14:textId="77777777" w:rsidR="004C7CB1" w:rsidRPr="00836196" w:rsidRDefault="004C7CB1" w:rsidP="004C7CB1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class MinMax{</w:t>
            </w:r>
          </w:p>
          <w:p w14:paraId="6E2831D0" w14:textId="77777777" w:rsidR="004C7CB1" w:rsidRPr="00836196" w:rsidRDefault="004C7CB1" w:rsidP="004C7CB1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private int[] arr;</w:t>
            </w:r>
          </w:p>
          <w:p w14:paraId="6E2831D1" w14:textId="77777777" w:rsidR="004C7CB1" w:rsidRPr="00836196" w:rsidRDefault="004C7CB1" w:rsidP="004C7CB1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}</w:t>
            </w:r>
          </w:p>
        </w:tc>
      </w:tr>
    </w:tbl>
    <w:p w14:paraId="6E2831D3" w14:textId="77777777" w:rsidR="002E49F7" w:rsidRPr="00836196" w:rsidRDefault="004C7CB1" w:rsidP="0057132A">
      <w:pPr>
        <w:pStyle w:val="JAVA"/>
        <w:numPr>
          <w:ilvl w:val="0"/>
          <w:numId w:val="15"/>
        </w:numPr>
        <w:tabs>
          <w:tab w:val="clear" w:pos="1202"/>
        </w:tabs>
        <w:spacing w:beforeLines="30" w:before="72" w:afterLines="30" w:after="72"/>
        <w:ind w:left="907" w:hanging="340"/>
        <w:rPr>
          <w:color w:val="FF0000"/>
          <w:sz w:val="20"/>
        </w:rPr>
      </w:pPr>
      <w:r w:rsidRPr="00836196">
        <w:rPr>
          <w:color w:val="FF0000"/>
          <w:sz w:val="20"/>
        </w:rPr>
        <w:t>試</w:t>
      </w:r>
      <w:r w:rsidR="00BB35A1" w:rsidRPr="00836196">
        <w:rPr>
          <w:rFonts w:hint="eastAsia"/>
          <w:color w:val="FF0000"/>
          <w:sz w:val="20"/>
        </w:rPr>
        <w:t>在</w:t>
      </w:r>
      <w:r w:rsidR="00BB35A1" w:rsidRPr="00836196">
        <w:rPr>
          <w:color w:val="FF0000"/>
          <w:sz w:val="20"/>
        </w:rPr>
        <w:t>MinMax</w:t>
      </w:r>
      <w:r w:rsidR="00BB35A1" w:rsidRPr="00836196">
        <w:rPr>
          <w:color w:val="FF0000"/>
          <w:sz w:val="20"/>
        </w:rPr>
        <w:t>類別內添加</w:t>
      </w:r>
      <w:r w:rsidR="007200D0" w:rsidRPr="00836196">
        <w:rPr>
          <w:color w:val="FF0000"/>
          <w:sz w:val="20"/>
        </w:rPr>
        <w:t>建構</w:t>
      </w:r>
      <w:r w:rsidR="007200D0" w:rsidRPr="00836196">
        <w:rPr>
          <w:rFonts w:hint="eastAsia"/>
          <w:color w:val="FF0000"/>
          <w:sz w:val="20"/>
        </w:rPr>
        <w:t>子</w:t>
      </w:r>
      <w:r w:rsidR="007200D0" w:rsidRPr="00836196">
        <w:rPr>
          <w:color w:val="FF0000"/>
          <w:sz w:val="20"/>
        </w:rPr>
        <w:t>MinMax(int[] a)</w:t>
      </w:r>
      <w:r w:rsidR="007200D0" w:rsidRPr="00836196">
        <w:rPr>
          <w:rFonts w:hint="eastAsia"/>
          <w:color w:val="FF0000"/>
          <w:sz w:val="20"/>
        </w:rPr>
        <w:t xml:space="preserve"> </w:t>
      </w:r>
      <w:r w:rsidR="007200D0" w:rsidRPr="00836196">
        <w:rPr>
          <w:color w:val="FF0000"/>
          <w:sz w:val="20"/>
        </w:rPr>
        <w:t>，</w:t>
      </w:r>
      <w:r w:rsidR="007200D0" w:rsidRPr="00836196">
        <w:rPr>
          <w:rFonts w:hint="eastAsia"/>
          <w:color w:val="FF0000"/>
          <w:sz w:val="20"/>
        </w:rPr>
        <w:t>它</w:t>
      </w:r>
      <w:r w:rsidR="007200D0" w:rsidRPr="00836196">
        <w:rPr>
          <w:color w:val="FF0000"/>
          <w:sz w:val="20"/>
        </w:rPr>
        <w:t>可接</w:t>
      </w:r>
      <w:r w:rsidR="009937D2" w:rsidRPr="00836196">
        <w:rPr>
          <w:rFonts w:hint="eastAsia"/>
          <w:color w:val="FF0000"/>
          <w:sz w:val="20"/>
        </w:rPr>
        <w:t>收</w:t>
      </w:r>
      <w:r w:rsidR="007200D0" w:rsidRPr="00836196">
        <w:rPr>
          <w:color w:val="FF0000"/>
          <w:sz w:val="20"/>
        </w:rPr>
        <w:t>一個一維整數陣列，並將資料成員</w:t>
      </w:r>
      <w:r w:rsidR="007200D0" w:rsidRPr="00836196">
        <w:rPr>
          <w:color w:val="FF0000"/>
          <w:sz w:val="20"/>
        </w:rPr>
        <w:t>arr</w:t>
      </w:r>
      <w:r w:rsidR="007200D0" w:rsidRPr="00836196">
        <w:rPr>
          <w:color w:val="FF0000"/>
          <w:sz w:val="20"/>
        </w:rPr>
        <w:t>指向這個陣列。</w:t>
      </w:r>
    </w:p>
    <w:p w14:paraId="6E2831D4" w14:textId="77777777" w:rsidR="004C7CB1" w:rsidRPr="00836196" w:rsidRDefault="007200D0" w:rsidP="00F656F9">
      <w:pPr>
        <w:pStyle w:val="JAVA"/>
        <w:numPr>
          <w:ilvl w:val="0"/>
          <w:numId w:val="15"/>
        </w:numPr>
        <w:tabs>
          <w:tab w:val="clear" w:pos="1202"/>
        </w:tabs>
        <w:spacing w:afterLines="30" w:after="72"/>
        <w:ind w:left="907" w:hanging="34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試</w:t>
      </w:r>
      <w:r w:rsidR="00083867" w:rsidRPr="00836196">
        <w:rPr>
          <w:rFonts w:hint="eastAsia"/>
          <w:color w:val="FF0000"/>
          <w:sz w:val="20"/>
        </w:rPr>
        <w:t>在</w:t>
      </w:r>
      <w:r w:rsidR="00083867" w:rsidRPr="00836196">
        <w:rPr>
          <w:color w:val="FF0000"/>
          <w:sz w:val="20"/>
        </w:rPr>
        <w:t>MinMax</w:t>
      </w:r>
      <w:r w:rsidR="00083867" w:rsidRPr="00836196">
        <w:rPr>
          <w:color w:val="FF0000"/>
          <w:sz w:val="20"/>
        </w:rPr>
        <w:t>類別內添加</w:t>
      </w:r>
      <w:r w:rsidRPr="00836196">
        <w:rPr>
          <w:iCs/>
          <w:color w:val="FF0000"/>
          <w:sz w:val="20"/>
        </w:rPr>
        <w:t xml:space="preserve">void find_min_max() </w:t>
      </w:r>
      <w:r w:rsidRPr="00836196">
        <w:rPr>
          <w:iCs/>
          <w:color w:val="FF0000"/>
          <w:sz w:val="20"/>
        </w:rPr>
        <w:t>函數，用來尋找並列印陣列</w:t>
      </w:r>
      <w:r w:rsidRPr="00836196">
        <w:rPr>
          <w:iCs/>
          <w:color w:val="FF0000"/>
          <w:sz w:val="20"/>
        </w:rPr>
        <w:t>arr</w:t>
      </w:r>
      <w:r w:rsidRPr="00836196">
        <w:rPr>
          <w:iCs/>
          <w:color w:val="FF0000"/>
          <w:sz w:val="20"/>
        </w:rPr>
        <w:t>的最小值與最大值。</w:t>
      </w:r>
    </w:p>
    <w:p w14:paraId="6E2831D5" w14:textId="77777777" w:rsidR="00983A94" w:rsidRPr="00836196" w:rsidRDefault="00983A94" w:rsidP="00452521">
      <w:pPr>
        <w:pStyle w:val="JAVA"/>
        <w:numPr>
          <w:ilvl w:val="0"/>
          <w:numId w:val="0"/>
        </w:numPr>
        <w:spacing w:afterLines="50" w:after="120"/>
        <w:ind w:left="737" w:hanging="38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於本題中，</w:t>
      </w:r>
      <w:r w:rsidRPr="00836196">
        <w:rPr>
          <w:rFonts w:hint="eastAsia"/>
          <w:iCs/>
          <w:color w:val="FF0000"/>
          <w:sz w:val="20"/>
        </w:rPr>
        <w:t>若於</w:t>
      </w:r>
      <w:r w:rsidRPr="00836196">
        <w:rPr>
          <w:rFonts w:hint="eastAsia"/>
          <w:iCs/>
          <w:color w:val="FF0000"/>
          <w:sz w:val="20"/>
        </w:rPr>
        <w:t xml:space="preserve">main() </w:t>
      </w:r>
      <w:r w:rsidRPr="00836196">
        <w:rPr>
          <w:rFonts w:hint="eastAsia"/>
          <w:iCs/>
          <w:color w:val="FF0000"/>
          <w:sz w:val="20"/>
        </w:rPr>
        <w:t>中撰寫如下左邊的程式碼，應該可以得到右邊的結果：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609"/>
        <w:gridCol w:w="3348"/>
      </w:tblGrid>
      <w:tr w:rsidR="00836196" w:rsidRPr="00836196" w14:paraId="6E2831DB" w14:textId="77777777" w:rsidTr="00D831D4">
        <w:trPr>
          <w:trHeight w:val="364"/>
        </w:trPr>
        <w:tc>
          <w:tcPr>
            <w:tcW w:w="3609" w:type="dxa"/>
            <w:tcBorders>
              <w:top w:val="nil"/>
            </w:tcBorders>
          </w:tcPr>
          <w:p w14:paraId="6E2831D6" w14:textId="197EE9D1" w:rsidR="00D831D4" w:rsidRPr="00836196" w:rsidRDefault="00D831D4" w:rsidP="00D831D4">
            <w:pPr>
              <w:pStyle w:val="J6"/>
              <w:ind w:leftChars="27" w:left="65"/>
              <w:rPr>
                <w:color w:val="FF0000"/>
              </w:rPr>
            </w:pPr>
            <w:r w:rsidRPr="00836196">
              <w:rPr>
                <w:color w:val="FF0000"/>
              </w:rPr>
              <w:t>int[] a={12,54,23,17,90};</w:t>
            </w:r>
          </w:p>
          <w:p w14:paraId="6E2831D7" w14:textId="4629DE0B" w:rsidR="00D831D4" w:rsidRPr="00836196" w:rsidRDefault="00D831D4" w:rsidP="00D831D4">
            <w:pPr>
              <w:pStyle w:val="J6"/>
              <w:ind w:leftChars="27" w:left="65"/>
              <w:rPr>
                <w:color w:val="FF0000"/>
              </w:rPr>
            </w:pPr>
            <w:r w:rsidRPr="00836196">
              <w:rPr>
                <w:color w:val="FF0000"/>
              </w:rPr>
              <w:t>MinMax obj=new MinMax(a);</w:t>
            </w:r>
          </w:p>
          <w:p w14:paraId="766018EB" w14:textId="42777690" w:rsidR="00983A94" w:rsidRDefault="00CA1DA3" w:rsidP="00D831D4">
            <w:pPr>
              <w:pStyle w:val="J6"/>
              <w:spacing w:afterLines="30" w:after="72"/>
              <w:ind w:leftChars="27" w:left="65"/>
              <w:rPr>
                <w:color w:val="FF0000"/>
              </w:rPr>
            </w:pPr>
            <w:r w:rsidRPr="00CA1DA3">
              <w:rPr>
                <w:color w:val="FF0000"/>
              </w:rPr>
              <w:drawing>
                <wp:anchor distT="0" distB="0" distL="114300" distR="114300" simplePos="0" relativeHeight="251658240" behindDoc="0" locked="0" layoutInCell="1" allowOverlap="1" wp14:anchorId="43FDFB8A" wp14:editId="656DDE9E">
                  <wp:simplePos x="0" y="0"/>
                  <wp:positionH relativeFrom="column">
                    <wp:posOffset>577</wp:posOffset>
                  </wp:positionH>
                  <wp:positionV relativeFrom="paragraph">
                    <wp:posOffset>383309</wp:posOffset>
                  </wp:positionV>
                  <wp:extent cx="2223135" cy="3429635"/>
                  <wp:effectExtent l="0" t="0" r="5715" b="0"/>
                  <wp:wrapTopAndBottom/>
                  <wp:docPr id="59439610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39610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135" cy="342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831D4" w:rsidRPr="00836196">
              <w:rPr>
                <w:color w:val="FF0000"/>
              </w:rPr>
              <w:t>obj.find_min_max();</w:t>
            </w:r>
          </w:p>
          <w:p w14:paraId="6E2831D8" w14:textId="6B053963" w:rsidR="00CA1DA3" w:rsidRPr="00836196" w:rsidRDefault="00CA1DA3" w:rsidP="00CA1DA3">
            <w:pPr>
              <w:pStyle w:val="J6"/>
              <w:spacing w:afterLines="30" w:after="72"/>
              <w:rPr>
                <w:rFonts w:hint="eastAsia"/>
                <w:color w:val="FF0000"/>
              </w:rPr>
            </w:pPr>
          </w:p>
        </w:tc>
        <w:tc>
          <w:tcPr>
            <w:tcW w:w="3348" w:type="dxa"/>
            <w:tcBorders>
              <w:top w:val="nil"/>
            </w:tcBorders>
          </w:tcPr>
          <w:p w14:paraId="6E2831D9" w14:textId="77777777" w:rsidR="00983A94" w:rsidRPr="00836196" w:rsidRDefault="00D831D4" w:rsidP="00983A94">
            <w:pPr>
              <w:pStyle w:val="J6"/>
              <w:rPr>
                <w:rFonts w:ascii="Courier New" w:hAnsi="Courier New" w:cs="Courier New"/>
                <w:color w:val="FF0000"/>
              </w:rPr>
            </w:pPr>
            <w:r w:rsidRPr="00836196">
              <w:rPr>
                <w:rFonts w:ascii="Courier New" w:hAnsi="Courier New" w:cs="Courier New"/>
                <w:color w:val="FF0000"/>
              </w:rPr>
              <w:t>min= 12, max= 90</w:t>
            </w:r>
          </w:p>
          <w:p w14:paraId="6E2831DA" w14:textId="77777777" w:rsidR="00983A94" w:rsidRPr="00836196" w:rsidRDefault="00983A94" w:rsidP="00983A94">
            <w:pPr>
              <w:pStyle w:val="J6"/>
              <w:rPr>
                <w:color w:val="FF0000"/>
              </w:rPr>
            </w:pPr>
          </w:p>
        </w:tc>
      </w:tr>
    </w:tbl>
    <w:p w14:paraId="6E2831DC" w14:textId="77777777" w:rsidR="00BB35A1" w:rsidRPr="00836196" w:rsidRDefault="00BB35A1" w:rsidP="00452521">
      <w:pPr>
        <w:pStyle w:val="J"/>
        <w:tabs>
          <w:tab w:val="clear" w:pos="426"/>
          <w:tab w:val="clear" w:pos="840"/>
        </w:tabs>
        <w:spacing w:beforeLines="50" w:before="120" w:afterLines="50" w:after="120"/>
        <w:ind w:left="425" w:hanging="425"/>
        <w:rPr>
          <w:iCs/>
          <w:color w:val="FF0000"/>
        </w:rPr>
      </w:pPr>
      <w:r w:rsidRPr="00836196">
        <w:rPr>
          <w:iCs/>
          <w:color w:val="FF0000"/>
        </w:rPr>
        <w:lastRenderedPageBreak/>
        <w:t>設</w:t>
      </w:r>
      <w:r w:rsidRPr="00836196">
        <w:rPr>
          <w:iCs/>
          <w:color w:val="FF0000"/>
        </w:rPr>
        <w:t>Average</w:t>
      </w:r>
      <w:r w:rsidRPr="00836196">
        <w:rPr>
          <w:iCs/>
          <w:color w:val="FF0000"/>
        </w:rPr>
        <w:t>類別有一個資料成員</w:t>
      </w:r>
      <w:r w:rsidRPr="00836196">
        <w:rPr>
          <w:iCs/>
          <w:color w:val="FF0000"/>
        </w:rPr>
        <w:t>arr</w:t>
      </w:r>
      <w:r w:rsidRPr="00836196">
        <w:rPr>
          <w:iCs/>
          <w:color w:val="FF0000"/>
        </w:rPr>
        <w:t>，可指向一個二維的整數陣列，以及一個</w:t>
      </w:r>
      <w:r w:rsidRPr="00836196">
        <w:rPr>
          <w:iCs/>
          <w:color w:val="FF0000"/>
        </w:rPr>
        <w:t>double</w:t>
      </w:r>
      <w:r w:rsidRPr="00836196">
        <w:rPr>
          <w:iCs/>
          <w:color w:val="FF0000"/>
        </w:rPr>
        <w:t>型別的資料成員，用來存放二維陣列</w:t>
      </w:r>
      <w:r w:rsidRPr="00836196">
        <w:rPr>
          <w:iCs/>
          <w:color w:val="FF0000"/>
        </w:rPr>
        <w:t>arr</w:t>
      </w:r>
      <w:r w:rsidRPr="00836196">
        <w:rPr>
          <w:iCs/>
          <w:color w:val="FF0000"/>
        </w:rPr>
        <w:t>的平均值。</w:t>
      </w:r>
      <w:r w:rsidRPr="00836196">
        <w:rPr>
          <w:iCs/>
          <w:color w:val="FF0000"/>
        </w:rPr>
        <w:t>Average</w:t>
      </w:r>
      <w:r w:rsidRPr="00836196">
        <w:rPr>
          <w:iCs/>
          <w:color w:val="FF0000"/>
        </w:rPr>
        <w:t>的定義如下：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49"/>
        <w:gridCol w:w="6608"/>
      </w:tblGrid>
      <w:tr w:rsidR="00836196" w:rsidRPr="00836196" w14:paraId="6E2831E5" w14:textId="77777777" w:rsidTr="00FD0B94">
        <w:tc>
          <w:tcPr>
            <w:tcW w:w="349" w:type="dxa"/>
            <w:tcBorders>
              <w:top w:val="nil"/>
            </w:tcBorders>
          </w:tcPr>
          <w:p w14:paraId="6E2831DD" w14:textId="77777777" w:rsidR="00BB35A1" w:rsidRPr="00836196" w:rsidRDefault="00BB35A1" w:rsidP="00BB35A1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 w:hint="eastAsia"/>
                <w:i/>
                <w:color w:val="FF0000"/>
                <w:sz w:val="19"/>
                <w:szCs w:val="19"/>
              </w:rPr>
              <w:t>01</w:t>
            </w:r>
          </w:p>
          <w:p w14:paraId="6E2831DE" w14:textId="77777777" w:rsidR="00BB35A1" w:rsidRPr="00836196" w:rsidRDefault="00BB35A1" w:rsidP="00BB35A1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02</w:t>
            </w:r>
          </w:p>
          <w:p w14:paraId="6E2831DF" w14:textId="77777777" w:rsidR="00BB35A1" w:rsidRPr="00836196" w:rsidRDefault="00BB35A1" w:rsidP="00BB35A1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03</w:t>
            </w:r>
          </w:p>
          <w:p w14:paraId="6E2831E0" w14:textId="77777777" w:rsidR="007A191E" w:rsidRPr="00836196" w:rsidRDefault="009937D2" w:rsidP="00BB35A1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04</w:t>
            </w:r>
          </w:p>
        </w:tc>
        <w:tc>
          <w:tcPr>
            <w:tcW w:w="6608" w:type="dxa"/>
            <w:tcBorders>
              <w:top w:val="nil"/>
            </w:tcBorders>
          </w:tcPr>
          <w:p w14:paraId="6E2831E1" w14:textId="77777777" w:rsidR="00083867" w:rsidRPr="00836196" w:rsidRDefault="00083867" w:rsidP="00083867">
            <w:pPr>
              <w:pStyle w:val="J6"/>
              <w:rPr>
                <w:iCs/>
                <w:color w:val="FF0000"/>
              </w:rPr>
            </w:pPr>
            <w:r w:rsidRPr="00836196">
              <w:rPr>
                <w:iCs/>
                <w:color w:val="FF0000"/>
              </w:rPr>
              <w:t>class Average{</w:t>
            </w:r>
          </w:p>
          <w:p w14:paraId="6E2831E2" w14:textId="77777777" w:rsidR="00083867" w:rsidRPr="00836196" w:rsidRDefault="00083867" w:rsidP="00083867">
            <w:pPr>
              <w:pStyle w:val="J6"/>
              <w:rPr>
                <w:iCs/>
                <w:color w:val="FF0000"/>
              </w:rPr>
            </w:pPr>
            <w:r w:rsidRPr="00836196">
              <w:rPr>
                <w:iCs/>
                <w:color w:val="FF0000"/>
              </w:rPr>
              <w:t xml:space="preserve">   private int[][] arr;</w:t>
            </w:r>
          </w:p>
          <w:p w14:paraId="6E2831E3" w14:textId="77777777" w:rsidR="00BB35A1" w:rsidRPr="00836196" w:rsidRDefault="00083867" w:rsidP="00083867">
            <w:pPr>
              <w:pStyle w:val="J6"/>
              <w:rPr>
                <w:iCs/>
                <w:color w:val="FF0000"/>
              </w:rPr>
            </w:pPr>
            <w:r w:rsidRPr="00836196">
              <w:rPr>
                <w:iCs/>
                <w:color w:val="FF0000"/>
              </w:rPr>
              <w:t xml:space="preserve">   private double avg;</w:t>
            </w:r>
          </w:p>
          <w:p w14:paraId="6E2831E4" w14:textId="77777777" w:rsidR="006D2A55" w:rsidRPr="00836196" w:rsidRDefault="006D2A55" w:rsidP="00083867">
            <w:pPr>
              <w:pStyle w:val="J6"/>
              <w:rPr>
                <w:color w:val="FF0000"/>
              </w:rPr>
            </w:pPr>
            <w:r w:rsidRPr="00836196">
              <w:rPr>
                <w:iCs/>
                <w:color w:val="FF0000"/>
              </w:rPr>
              <w:t>}</w:t>
            </w:r>
          </w:p>
        </w:tc>
      </w:tr>
    </w:tbl>
    <w:p w14:paraId="6E2831E6" w14:textId="77777777" w:rsidR="00BB35A1" w:rsidRPr="00836196" w:rsidRDefault="00BB35A1" w:rsidP="00452521">
      <w:pPr>
        <w:pStyle w:val="JAVA"/>
        <w:numPr>
          <w:ilvl w:val="0"/>
          <w:numId w:val="16"/>
        </w:numPr>
        <w:spacing w:beforeLines="30" w:before="72" w:afterLines="50" w:after="120"/>
        <w:ind w:left="907" w:hanging="34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試</w:t>
      </w:r>
      <w:r w:rsidR="00083867" w:rsidRPr="00836196">
        <w:rPr>
          <w:iCs/>
          <w:color w:val="FF0000"/>
          <w:sz w:val="20"/>
        </w:rPr>
        <w:t>在</w:t>
      </w:r>
      <w:r w:rsidR="00083867" w:rsidRPr="00836196">
        <w:rPr>
          <w:iCs/>
          <w:color w:val="FF0000"/>
          <w:sz w:val="20"/>
        </w:rPr>
        <w:t>Average</w:t>
      </w:r>
      <w:r w:rsidR="00083867" w:rsidRPr="00836196">
        <w:rPr>
          <w:iCs/>
          <w:color w:val="FF0000"/>
          <w:sz w:val="20"/>
        </w:rPr>
        <w:t>類別</w:t>
      </w:r>
      <w:r w:rsidR="006D2A55" w:rsidRPr="00836196">
        <w:rPr>
          <w:iCs/>
          <w:color w:val="FF0000"/>
          <w:sz w:val="20"/>
        </w:rPr>
        <w:t>內添加</w:t>
      </w:r>
      <w:r w:rsidRPr="00836196">
        <w:rPr>
          <w:iCs/>
          <w:color w:val="FF0000"/>
          <w:sz w:val="20"/>
        </w:rPr>
        <w:t>建構</w:t>
      </w:r>
      <w:r w:rsidRPr="00836196">
        <w:rPr>
          <w:rFonts w:hint="eastAsia"/>
          <w:iCs/>
          <w:color w:val="FF0000"/>
          <w:sz w:val="20"/>
        </w:rPr>
        <w:t>子</w:t>
      </w:r>
      <w:r w:rsidR="006D2A55" w:rsidRPr="00836196">
        <w:rPr>
          <w:iCs/>
          <w:color w:val="FF0000"/>
          <w:sz w:val="20"/>
        </w:rPr>
        <w:t>Average(int[][] a)</w:t>
      </w:r>
      <w:r w:rsidRPr="00836196">
        <w:rPr>
          <w:rFonts w:hint="eastAsia"/>
          <w:iCs/>
          <w:color w:val="FF0000"/>
          <w:sz w:val="20"/>
        </w:rPr>
        <w:t xml:space="preserve"> </w:t>
      </w:r>
      <w:r w:rsidRPr="00836196">
        <w:rPr>
          <w:iCs/>
          <w:color w:val="FF0000"/>
          <w:sz w:val="20"/>
        </w:rPr>
        <w:t>，</w:t>
      </w:r>
      <w:r w:rsidRPr="00836196">
        <w:rPr>
          <w:rFonts w:hint="eastAsia"/>
          <w:iCs/>
          <w:color w:val="FF0000"/>
          <w:sz w:val="20"/>
        </w:rPr>
        <w:t>它</w:t>
      </w:r>
      <w:r w:rsidRPr="00836196">
        <w:rPr>
          <w:iCs/>
          <w:color w:val="FF0000"/>
          <w:sz w:val="20"/>
        </w:rPr>
        <w:t>可接</w:t>
      </w:r>
      <w:r w:rsidR="009937D2" w:rsidRPr="00836196">
        <w:rPr>
          <w:rFonts w:hint="eastAsia"/>
          <w:iCs/>
          <w:color w:val="FF0000"/>
          <w:sz w:val="20"/>
        </w:rPr>
        <w:t>收一</w:t>
      </w:r>
      <w:r w:rsidRPr="00836196">
        <w:rPr>
          <w:iCs/>
          <w:color w:val="FF0000"/>
          <w:sz w:val="20"/>
        </w:rPr>
        <w:t>個</w:t>
      </w:r>
      <w:r w:rsidR="006D2A55" w:rsidRPr="00836196">
        <w:rPr>
          <w:rFonts w:hint="eastAsia"/>
          <w:iCs/>
          <w:color w:val="FF0000"/>
          <w:sz w:val="20"/>
        </w:rPr>
        <w:t>二</w:t>
      </w:r>
      <w:r w:rsidRPr="00836196">
        <w:rPr>
          <w:iCs/>
          <w:color w:val="FF0000"/>
          <w:sz w:val="20"/>
        </w:rPr>
        <w:t>維整數陣列，並將</w:t>
      </w:r>
      <w:r w:rsidRPr="00836196">
        <w:rPr>
          <w:iCs/>
          <w:color w:val="FF0000"/>
          <w:sz w:val="20"/>
        </w:rPr>
        <w:t>arr</w:t>
      </w:r>
      <w:r w:rsidRPr="00836196">
        <w:rPr>
          <w:iCs/>
          <w:color w:val="FF0000"/>
          <w:sz w:val="20"/>
        </w:rPr>
        <w:t>指向這個陣列</w:t>
      </w:r>
      <w:r w:rsidR="006D2A55" w:rsidRPr="00836196">
        <w:rPr>
          <w:rFonts w:hint="eastAsia"/>
          <w:iCs/>
          <w:color w:val="FF0000"/>
          <w:sz w:val="20"/>
        </w:rPr>
        <w:t>，</w:t>
      </w:r>
      <w:r w:rsidR="006D2A55" w:rsidRPr="00836196">
        <w:rPr>
          <w:iCs/>
          <w:color w:val="FF0000"/>
          <w:sz w:val="20"/>
        </w:rPr>
        <w:t>同時可計算陣列</w:t>
      </w:r>
      <w:r w:rsidR="006D2A55" w:rsidRPr="00836196">
        <w:rPr>
          <w:iCs/>
          <w:color w:val="FF0000"/>
          <w:sz w:val="20"/>
        </w:rPr>
        <w:t>arr</w:t>
      </w:r>
      <w:r w:rsidR="006D2A55" w:rsidRPr="00836196">
        <w:rPr>
          <w:iCs/>
          <w:color w:val="FF0000"/>
          <w:sz w:val="20"/>
        </w:rPr>
        <w:t>的平均值，並將它設定給</w:t>
      </w:r>
      <w:r w:rsidR="006D2A55" w:rsidRPr="00836196">
        <w:rPr>
          <w:iCs/>
          <w:color w:val="FF0000"/>
          <w:sz w:val="20"/>
        </w:rPr>
        <w:t>avg</w:t>
      </w:r>
      <w:r w:rsidR="006D2A55" w:rsidRPr="00836196">
        <w:rPr>
          <w:iCs/>
          <w:color w:val="FF0000"/>
          <w:sz w:val="20"/>
        </w:rPr>
        <w:t>存放。</w:t>
      </w:r>
    </w:p>
    <w:p w14:paraId="6E2831E7" w14:textId="77777777" w:rsidR="00BB35A1" w:rsidRPr="00836196" w:rsidRDefault="006D2A55" w:rsidP="00452521">
      <w:pPr>
        <w:pStyle w:val="JAVA"/>
        <w:numPr>
          <w:ilvl w:val="0"/>
          <w:numId w:val="16"/>
        </w:numPr>
        <w:spacing w:afterLines="50" w:after="120"/>
        <w:ind w:left="907" w:hanging="34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試在</w:t>
      </w:r>
      <w:r w:rsidRPr="00836196">
        <w:rPr>
          <w:iCs/>
          <w:color w:val="FF0000"/>
          <w:sz w:val="20"/>
        </w:rPr>
        <w:t>Average</w:t>
      </w:r>
      <w:r w:rsidRPr="00836196">
        <w:rPr>
          <w:iCs/>
          <w:color w:val="FF0000"/>
          <w:sz w:val="20"/>
        </w:rPr>
        <w:t>類別內添加</w:t>
      </w:r>
      <w:r w:rsidRPr="00836196">
        <w:rPr>
          <w:iCs/>
          <w:color w:val="FF0000"/>
          <w:sz w:val="20"/>
        </w:rPr>
        <w:t xml:space="preserve">void print_avg() </w:t>
      </w:r>
      <w:r w:rsidR="00BB35A1" w:rsidRPr="00836196">
        <w:rPr>
          <w:iCs/>
          <w:color w:val="FF0000"/>
          <w:sz w:val="20"/>
        </w:rPr>
        <w:t>函數，用</w:t>
      </w:r>
      <w:r w:rsidRPr="00836196">
        <w:rPr>
          <w:iCs/>
          <w:color w:val="FF0000"/>
          <w:sz w:val="20"/>
        </w:rPr>
        <w:t>來</w:t>
      </w:r>
      <w:r w:rsidRPr="00836196">
        <w:rPr>
          <w:rFonts w:hint="eastAsia"/>
          <w:iCs/>
          <w:color w:val="FF0000"/>
          <w:sz w:val="20"/>
        </w:rPr>
        <w:t>印出</w:t>
      </w:r>
      <w:r w:rsidRPr="00836196">
        <w:rPr>
          <w:iCs/>
          <w:color w:val="FF0000"/>
          <w:sz w:val="20"/>
        </w:rPr>
        <w:t>avg</w:t>
      </w:r>
      <w:r w:rsidRPr="00836196">
        <w:rPr>
          <w:iCs/>
          <w:color w:val="FF0000"/>
          <w:sz w:val="20"/>
        </w:rPr>
        <w:t>成員的值</w:t>
      </w:r>
      <w:r w:rsidR="00BB35A1" w:rsidRPr="00836196">
        <w:rPr>
          <w:iCs/>
          <w:color w:val="FF0000"/>
          <w:sz w:val="20"/>
        </w:rPr>
        <w:t>。</w:t>
      </w:r>
    </w:p>
    <w:p w14:paraId="6E2831E8" w14:textId="77777777" w:rsidR="006D2A55" w:rsidRPr="00836196" w:rsidRDefault="006D2A55" w:rsidP="00F656F9">
      <w:pPr>
        <w:pStyle w:val="JAVA"/>
        <w:numPr>
          <w:ilvl w:val="0"/>
          <w:numId w:val="16"/>
        </w:numPr>
        <w:spacing w:afterLines="30" w:after="72"/>
        <w:ind w:left="907" w:hanging="34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試在</w:t>
      </w:r>
      <w:r w:rsidRPr="00836196">
        <w:rPr>
          <w:iCs/>
          <w:color w:val="FF0000"/>
          <w:sz w:val="20"/>
        </w:rPr>
        <w:t>Average</w:t>
      </w:r>
      <w:r w:rsidRPr="00836196">
        <w:rPr>
          <w:iCs/>
          <w:color w:val="FF0000"/>
          <w:sz w:val="20"/>
        </w:rPr>
        <w:t>類別內添加</w:t>
      </w:r>
      <w:r w:rsidRPr="00836196">
        <w:rPr>
          <w:iCs/>
          <w:color w:val="FF0000"/>
          <w:sz w:val="20"/>
        </w:rPr>
        <w:t>void print_</w:t>
      </w:r>
      <w:r w:rsidR="009937D2" w:rsidRPr="00836196">
        <w:rPr>
          <w:iCs/>
          <w:color w:val="FF0000"/>
          <w:sz w:val="20"/>
        </w:rPr>
        <w:t>arr</w:t>
      </w:r>
      <w:r w:rsidRPr="00836196">
        <w:rPr>
          <w:iCs/>
          <w:color w:val="FF0000"/>
          <w:sz w:val="20"/>
        </w:rPr>
        <w:t xml:space="preserve">() </w:t>
      </w:r>
      <w:r w:rsidRPr="00836196">
        <w:rPr>
          <w:iCs/>
          <w:color w:val="FF0000"/>
          <w:sz w:val="20"/>
        </w:rPr>
        <w:t>函數，可用來列印出二維陣列</w:t>
      </w:r>
      <w:r w:rsidRPr="00836196">
        <w:rPr>
          <w:iCs/>
          <w:color w:val="FF0000"/>
          <w:sz w:val="20"/>
        </w:rPr>
        <w:t>arr</w:t>
      </w:r>
      <w:r w:rsidRPr="00836196">
        <w:rPr>
          <w:iCs/>
          <w:color w:val="FF0000"/>
          <w:sz w:val="20"/>
        </w:rPr>
        <w:t>。</w:t>
      </w:r>
    </w:p>
    <w:p w14:paraId="6E2831E9" w14:textId="77777777" w:rsidR="00BB35A1" w:rsidRPr="00836196" w:rsidRDefault="00BB35A1" w:rsidP="00452521">
      <w:pPr>
        <w:pStyle w:val="JAVA"/>
        <w:numPr>
          <w:ilvl w:val="0"/>
          <w:numId w:val="0"/>
        </w:numPr>
        <w:spacing w:afterLines="50" w:after="120"/>
        <w:ind w:left="567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於本題中，</w:t>
      </w:r>
      <w:r w:rsidR="00AF15B2" w:rsidRPr="00836196">
        <w:rPr>
          <w:rFonts w:hint="eastAsia"/>
          <w:iCs/>
          <w:color w:val="FF0000"/>
          <w:sz w:val="20"/>
        </w:rPr>
        <w:t>若於</w:t>
      </w:r>
      <w:r w:rsidR="00AF15B2" w:rsidRPr="00836196">
        <w:rPr>
          <w:rFonts w:hint="eastAsia"/>
          <w:iCs/>
          <w:color w:val="FF0000"/>
          <w:sz w:val="20"/>
        </w:rPr>
        <w:t xml:space="preserve">main() </w:t>
      </w:r>
      <w:r w:rsidR="00AF15B2" w:rsidRPr="00836196">
        <w:rPr>
          <w:rFonts w:hint="eastAsia"/>
          <w:iCs/>
          <w:color w:val="FF0000"/>
          <w:sz w:val="20"/>
        </w:rPr>
        <w:t>中撰寫如下左邊的程式碼，應該可以得到右邊的結果：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609"/>
        <w:gridCol w:w="3348"/>
      </w:tblGrid>
      <w:tr w:rsidR="00836196" w:rsidRPr="00836196" w14:paraId="6E2831F2" w14:textId="77777777" w:rsidTr="00FD0B94">
        <w:trPr>
          <w:trHeight w:val="642"/>
        </w:trPr>
        <w:tc>
          <w:tcPr>
            <w:tcW w:w="3609" w:type="dxa"/>
            <w:tcBorders>
              <w:top w:val="nil"/>
            </w:tcBorders>
          </w:tcPr>
          <w:p w14:paraId="6E2831EA" w14:textId="77777777" w:rsidR="00AF15B2" w:rsidRPr="00836196" w:rsidRDefault="00AF15B2" w:rsidP="00AF15B2">
            <w:pPr>
              <w:pStyle w:val="J6"/>
              <w:ind w:leftChars="27" w:left="65"/>
              <w:rPr>
                <w:color w:val="FF0000"/>
              </w:rPr>
            </w:pPr>
            <w:r w:rsidRPr="00836196">
              <w:rPr>
                <w:color w:val="FF0000"/>
              </w:rPr>
              <w:t>int[][] a={{12,54,23},{21,12,25}};</w:t>
            </w:r>
          </w:p>
          <w:p w14:paraId="6E2831EB" w14:textId="77777777" w:rsidR="00AF15B2" w:rsidRPr="00836196" w:rsidRDefault="00AF15B2" w:rsidP="00AF15B2">
            <w:pPr>
              <w:pStyle w:val="J6"/>
              <w:ind w:leftChars="27" w:left="65"/>
              <w:rPr>
                <w:color w:val="FF0000"/>
              </w:rPr>
            </w:pPr>
            <w:r w:rsidRPr="00836196">
              <w:rPr>
                <w:color w:val="FF0000"/>
              </w:rPr>
              <w:t>Average obj=new Average(a);</w:t>
            </w:r>
          </w:p>
          <w:p w14:paraId="6E2831EC" w14:textId="77777777" w:rsidR="00AF15B2" w:rsidRPr="00836196" w:rsidRDefault="00AF15B2" w:rsidP="00AF15B2">
            <w:pPr>
              <w:pStyle w:val="J6"/>
              <w:ind w:leftChars="27" w:left="65"/>
              <w:rPr>
                <w:color w:val="FF0000"/>
              </w:rPr>
            </w:pPr>
            <w:r w:rsidRPr="00836196">
              <w:rPr>
                <w:color w:val="FF0000"/>
              </w:rPr>
              <w:t>obj.print_avg();</w:t>
            </w:r>
          </w:p>
          <w:p w14:paraId="6E2831ED" w14:textId="77777777" w:rsidR="00AF15B2" w:rsidRPr="00836196" w:rsidRDefault="00AF15B2" w:rsidP="009937D2">
            <w:pPr>
              <w:pStyle w:val="J6"/>
              <w:spacing w:afterLines="30" w:after="72"/>
              <w:ind w:leftChars="27" w:left="65"/>
              <w:rPr>
                <w:color w:val="FF0000"/>
              </w:rPr>
            </w:pPr>
            <w:r w:rsidRPr="00836196">
              <w:rPr>
                <w:color w:val="FF0000"/>
              </w:rPr>
              <w:t>obj.print_</w:t>
            </w:r>
            <w:r w:rsidR="009937D2" w:rsidRPr="00836196">
              <w:rPr>
                <w:color w:val="FF0000"/>
              </w:rPr>
              <w:t>arr</w:t>
            </w:r>
            <w:r w:rsidRPr="00836196">
              <w:rPr>
                <w:color w:val="FF0000"/>
              </w:rPr>
              <w:t>();</w:t>
            </w:r>
          </w:p>
        </w:tc>
        <w:tc>
          <w:tcPr>
            <w:tcW w:w="3348" w:type="dxa"/>
            <w:tcBorders>
              <w:top w:val="nil"/>
            </w:tcBorders>
          </w:tcPr>
          <w:p w14:paraId="6E2831EE" w14:textId="77777777" w:rsidR="00AF15B2" w:rsidRPr="00836196" w:rsidRDefault="00AF15B2" w:rsidP="00AF15B2">
            <w:pPr>
              <w:pStyle w:val="J6"/>
              <w:rPr>
                <w:rFonts w:ascii="Courier New" w:hAnsi="Courier New" w:cs="Courier New"/>
                <w:color w:val="FF0000"/>
              </w:rPr>
            </w:pPr>
            <w:r w:rsidRPr="00836196">
              <w:rPr>
                <w:rFonts w:ascii="Courier New" w:hAnsi="Courier New" w:cs="Courier New"/>
                <w:color w:val="FF0000"/>
              </w:rPr>
              <w:t>average= 24.50</w:t>
            </w:r>
          </w:p>
          <w:p w14:paraId="6E2831EF" w14:textId="77777777" w:rsidR="00AF15B2" w:rsidRPr="00836196" w:rsidRDefault="00AF15B2" w:rsidP="00AF15B2">
            <w:pPr>
              <w:pStyle w:val="J6"/>
              <w:rPr>
                <w:rFonts w:ascii="Courier New" w:hAnsi="Courier New" w:cs="Courier New"/>
                <w:color w:val="FF0000"/>
              </w:rPr>
            </w:pPr>
            <w:r w:rsidRPr="00836196">
              <w:rPr>
                <w:rFonts w:ascii="Courier New" w:hAnsi="Courier New" w:cs="Courier New"/>
                <w:color w:val="FF0000"/>
              </w:rPr>
              <w:t xml:space="preserve"> 12 54 23</w:t>
            </w:r>
          </w:p>
          <w:p w14:paraId="6E2831F0" w14:textId="77777777" w:rsidR="00AF15B2" w:rsidRPr="00836196" w:rsidRDefault="00AF15B2" w:rsidP="00AF15B2">
            <w:pPr>
              <w:pStyle w:val="J6"/>
              <w:rPr>
                <w:rFonts w:ascii="Courier New" w:hAnsi="Courier New" w:cs="Courier New"/>
                <w:color w:val="FF0000"/>
              </w:rPr>
            </w:pPr>
            <w:r w:rsidRPr="00836196">
              <w:rPr>
                <w:rFonts w:ascii="Courier New" w:hAnsi="Courier New" w:cs="Courier New"/>
                <w:color w:val="FF0000"/>
              </w:rPr>
              <w:t xml:space="preserve"> 21 12 25</w:t>
            </w:r>
          </w:p>
          <w:p w14:paraId="6E2831F1" w14:textId="77777777" w:rsidR="00AF15B2" w:rsidRPr="00836196" w:rsidRDefault="00AF15B2" w:rsidP="00EB4171">
            <w:pPr>
              <w:pStyle w:val="J6"/>
              <w:rPr>
                <w:color w:val="FF0000"/>
              </w:rPr>
            </w:pPr>
          </w:p>
        </w:tc>
      </w:tr>
    </w:tbl>
    <w:p w14:paraId="2403F237" w14:textId="3E1C5352" w:rsidR="00CA1DA3" w:rsidRDefault="00CA1DA3" w:rsidP="008265A0">
      <w:pPr>
        <w:pStyle w:val="JAVA1"/>
        <w:spacing w:beforeLines="50" w:before="120" w:afterLines="50" w:after="120"/>
        <w:rPr>
          <w:rFonts w:hint="eastAsia"/>
          <w:b/>
          <w:color w:val="FFFFFF"/>
          <w:sz w:val="21"/>
          <w:szCs w:val="21"/>
          <w:shd w:val="clear" w:color="auto" w:fill="800080"/>
        </w:rPr>
      </w:pPr>
      <w:r w:rsidRPr="00CA1DA3">
        <w:rPr>
          <w:b/>
          <w:color w:val="FFFFFF"/>
          <w:sz w:val="21"/>
          <w:szCs w:val="21"/>
          <w:shd w:val="clear" w:color="auto" w:fill="800080"/>
        </w:rPr>
        <w:lastRenderedPageBreak/>
        <w:drawing>
          <wp:inline distT="0" distB="0" distL="0" distR="0" wp14:anchorId="5FB54216" wp14:editId="47B522E7">
            <wp:extent cx="4378325" cy="7056755"/>
            <wp:effectExtent l="0" t="0" r="3175" b="0"/>
            <wp:docPr id="51191714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17141" name="圖片 1" descr="一張含有 文字, 螢幕擷取畫面, 軟體, 多媒體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1F3" w14:textId="76C5F990" w:rsidR="008265A0" w:rsidRPr="0045079C" w:rsidRDefault="008265A0" w:rsidP="008265A0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lastRenderedPageBreak/>
        <w:t>9.2</w:t>
      </w: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>類別變數與類別函數</w:t>
      </w: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 </w:t>
      </w:r>
    </w:p>
    <w:p w14:paraId="6E2831F4" w14:textId="77777777" w:rsidR="00EF0DA1" w:rsidRPr="00836196" w:rsidRDefault="00EF0DA1" w:rsidP="00387201">
      <w:pPr>
        <w:pStyle w:val="J"/>
        <w:tabs>
          <w:tab w:val="clear" w:pos="426"/>
          <w:tab w:val="clear" w:pos="840"/>
        </w:tabs>
        <w:spacing w:after="72"/>
        <w:ind w:left="426" w:hanging="426"/>
        <w:rPr>
          <w:iCs/>
          <w:color w:val="FF0000"/>
        </w:rPr>
      </w:pPr>
      <w:r w:rsidRPr="00836196">
        <w:rPr>
          <w:rFonts w:hint="eastAsia"/>
          <w:iCs/>
          <w:color w:val="FF0000"/>
        </w:rPr>
        <w:t>試依題意</w:t>
      </w:r>
      <w:r w:rsidR="00183F6D" w:rsidRPr="00836196">
        <w:rPr>
          <w:rFonts w:hint="eastAsia"/>
          <w:iCs/>
          <w:color w:val="FF0000"/>
        </w:rPr>
        <w:t>完成</w:t>
      </w:r>
      <w:r w:rsidRPr="00836196">
        <w:rPr>
          <w:rFonts w:hint="eastAsia"/>
          <w:iCs/>
          <w:color w:val="FF0000"/>
        </w:rPr>
        <w:t>下列各題：</w:t>
      </w:r>
    </w:p>
    <w:p w14:paraId="6E2831F5" w14:textId="77777777" w:rsidR="00EF0DA1" w:rsidRPr="00836196" w:rsidRDefault="00EF0DA1" w:rsidP="00452521">
      <w:pPr>
        <w:pStyle w:val="JAVA"/>
        <w:numPr>
          <w:ilvl w:val="0"/>
          <w:numId w:val="7"/>
        </w:numPr>
        <w:spacing w:afterLines="40" w:after="96"/>
        <w:ind w:left="907" w:hanging="340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試設計類別</w:t>
      </w:r>
      <w:r w:rsidRPr="00836196">
        <w:rPr>
          <w:rFonts w:hint="eastAsia"/>
          <w:iCs/>
          <w:color w:val="FF0000"/>
          <w:sz w:val="20"/>
        </w:rPr>
        <w:t>Count</w:t>
      </w:r>
      <w:r w:rsidRPr="00836196">
        <w:rPr>
          <w:rFonts w:hint="eastAsia"/>
          <w:iCs/>
          <w:color w:val="FF0000"/>
          <w:sz w:val="20"/>
        </w:rPr>
        <w:t>，內含</w:t>
      </w:r>
      <w:r w:rsidR="007A191E" w:rsidRPr="00836196">
        <w:rPr>
          <w:rFonts w:hint="eastAsia"/>
          <w:iCs/>
          <w:color w:val="FF0000"/>
          <w:sz w:val="20"/>
        </w:rPr>
        <w:t>整數的資料成員</w:t>
      </w:r>
      <w:r w:rsidRPr="00836196">
        <w:rPr>
          <w:rFonts w:hint="eastAsia"/>
          <w:iCs/>
          <w:color w:val="FF0000"/>
          <w:sz w:val="20"/>
        </w:rPr>
        <w:t>cnt</w:t>
      </w:r>
      <w:r w:rsidRPr="00836196">
        <w:rPr>
          <w:rFonts w:hint="eastAsia"/>
          <w:iCs/>
          <w:color w:val="FF0000"/>
          <w:sz w:val="20"/>
        </w:rPr>
        <w:t>（初值設為</w:t>
      </w:r>
      <w:r w:rsidRPr="00836196">
        <w:rPr>
          <w:rFonts w:hint="eastAsia"/>
          <w:iCs/>
          <w:color w:val="FF0000"/>
          <w:sz w:val="20"/>
        </w:rPr>
        <w:t>0</w:t>
      </w:r>
      <w:r w:rsidRPr="00836196">
        <w:rPr>
          <w:rFonts w:hint="eastAsia"/>
          <w:iCs/>
          <w:color w:val="FF0000"/>
          <w:sz w:val="20"/>
        </w:rPr>
        <w:t>），只要每建立一個物件，</w:t>
      </w:r>
      <w:r w:rsidRPr="00836196">
        <w:rPr>
          <w:rFonts w:hint="eastAsia"/>
          <w:iCs/>
          <w:color w:val="FF0000"/>
          <w:sz w:val="20"/>
        </w:rPr>
        <w:t>cnt</w:t>
      </w:r>
      <w:r w:rsidRPr="00836196">
        <w:rPr>
          <w:rFonts w:hint="eastAsia"/>
          <w:iCs/>
          <w:color w:val="FF0000"/>
          <w:sz w:val="20"/>
        </w:rPr>
        <w:t>的值便加</w:t>
      </w:r>
      <w:r w:rsidRPr="00836196">
        <w:rPr>
          <w:rFonts w:hint="eastAsia"/>
          <w:iCs/>
          <w:color w:val="FF0000"/>
          <w:sz w:val="20"/>
        </w:rPr>
        <w:t>1</w:t>
      </w:r>
      <w:r w:rsidRPr="00836196">
        <w:rPr>
          <w:rFonts w:hint="eastAsia"/>
          <w:iCs/>
          <w:color w:val="FF0000"/>
          <w:sz w:val="20"/>
        </w:rPr>
        <w:t>。也就是說，</w:t>
      </w:r>
      <w:r w:rsidRPr="00836196">
        <w:rPr>
          <w:rFonts w:hint="eastAsia"/>
          <w:iCs/>
          <w:color w:val="FF0000"/>
          <w:sz w:val="20"/>
        </w:rPr>
        <w:t>cnt</w:t>
      </w:r>
      <w:r w:rsidR="007A191E" w:rsidRPr="00836196">
        <w:rPr>
          <w:rFonts w:hint="eastAsia"/>
          <w:iCs/>
          <w:color w:val="FF0000"/>
          <w:sz w:val="20"/>
        </w:rPr>
        <w:t>可用來</w:t>
      </w:r>
      <w:r w:rsidR="00F702C0" w:rsidRPr="00836196">
        <w:rPr>
          <w:rFonts w:hint="eastAsia"/>
          <w:iCs/>
          <w:color w:val="FF0000"/>
          <w:sz w:val="20"/>
        </w:rPr>
        <w:t>計算</w:t>
      </w:r>
      <w:r w:rsidRPr="00836196">
        <w:rPr>
          <w:rFonts w:hint="eastAsia"/>
          <w:iCs/>
          <w:color w:val="FF0000"/>
          <w:sz w:val="20"/>
        </w:rPr>
        <w:t>Count</w:t>
      </w:r>
      <w:r w:rsidRPr="00836196">
        <w:rPr>
          <w:rFonts w:hint="eastAsia"/>
          <w:iCs/>
          <w:color w:val="FF0000"/>
          <w:sz w:val="20"/>
        </w:rPr>
        <w:t>物件建立的個數。</w:t>
      </w:r>
    </w:p>
    <w:p w14:paraId="6E2831F6" w14:textId="77777777" w:rsidR="00EF0DA1" w:rsidRPr="00836196" w:rsidRDefault="00EF0DA1" w:rsidP="00452521">
      <w:pPr>
        <w:pStyle w:val="JAVA"/>
        <w:numPr>
          <w:ilvl w:val="0"/>
          <w:numId w:val="7"/>
        </w:numPr>
        <w:spacing w:afterLines="40" w:after="96"/>
        <w:ind w:left="907" w:hanging="340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</w:t>
      </w:r>
      <w:r w:rsidR="00DE6C41" w:rsidRPr="00836196">
        <w:rPr>
          <w:rFonts w:hint="eastAsia"/>
          <w:iCs/>
          <w:color w:val="FF0000"/>
          <w:sz w:val="20"/>
        </w:rPr>
        <w:t>在類別</w:t>
      </w:r>
      <w:r w:rsidR="00DE6C41" w:rsidRPr="00836196">
        <w:rPr>
          <w:rFonts w:hint="eastAsia"/>
          <w:iCs/>
          <w:color w:val="FF0000"/>
          <w:sz w:val="20"/>
        </w:rPr>
        <w:t>Count</w:t>
      </w:r>
      <w:r w:rsidR="00DE6C41" w:rsidRPr="00836196">
        <w:rPr>
          <w:rFonts w:hint="eastAsia"/>
          <w:iCs/>
          <w:color w:val="FF0000"/>
          <w:sz w:val="20"/>
        </w:rPr>
        <w:t>裡</w:t>
      </w:r>
      <w:r w:rsidRPr="00836196">
        <w:rPr>
          <w:rFonts w:hint="eastAsia"/>
          <w:iCs/>
          <w:color w:val="FF0000"/>
          <w:sz w:val="20"/>
        </w:rPr>
        <w:t>設計</w:t>
      </w:r>
      <w:r w:rsidR="006713A4" w:rsidRPr="00836196">
        <w:rPr>
          <w:rFonts w:hint="eastAsia"/>
          <w:iCs/>
          <w:color w:val="FF0000"/>
          <w:sz w:val="20"/>
        </w:rPr>
        <w:t xml:space="preserve">void </w:t>
      </w:r>
      <w:r w:rsidRPr="00836196">
        <w:rPr>
          <w:rFonts w:hint="eastAsia"/>
          <w:iCs/>
          <w:color w:val="FF0000"/>
          <w:sz w:val="20"/>
        </w:rPr>
        <w:t xml:space="preserve">setZero() </w:t>
      </w:r>
      <w:r w:rsidR="004B7352" w:rsidRPr="00836196">
        <w:rPr>
          <w:rFonts w:hint="eastAsia"/>
          <w:iCs/>
          <w:color w:val="FF0000"/>
          <w:sz w:val="20"/>
        </w:rPr>
        <w:t>函數</w:t>
      </w:r>
      <w:r w:rsidRPr="00836196">
        <w:rPr>
          <w:rFonts w:hint="eastAsia"/>
          <w:iCs/>
          <w:color w:val="FF0000"/>
          <w:sz w:val="20"/>
        </w:rPr>
        <w:t>，當</w:t>
      </w:r>
      <w:r w:rsidR="00452521" w:rsidRPr="00836196">
        <w:rPr>
          <w:rFonts w:hint="eastAsia"/>
          <w:iCs/>
          <w:color w:val="FF0000"/>
          <w:sz w:val="20"/>
        </w:rPr>
        <w:t>此</w:t>
      </w:r>
      <w:r w:rsidR="004B7352" w:rsidRPr="00836196">
        <w:rPr>
          <w:rFonts w:hint="eastAsia"/>
          <w:iCs/>
          <w:color w:val="FF0000"/>
          <w:sz w:val="20"/>
        </w:rPr>
        <w:t>函數</w:t>
      </w:r>
      <w:r w:rsidR="00452521" w:rsidRPr="00836196">
        <w:rPr>
          <w:rFonts w:hint="eastAsia"/>
          <w:iCs/>
          <w:color w:val="FF0000"/>
          <w:sz w:val="20"/>
        </w:rPr>
        <w:t>被</w:t>
      </w:r>
      <w:r w:rsidRPr="00836196">
        <w:rPr>
          <w:rFonts w:hint="eastAsia"/>
          <w:iCs/>
          <w:color w:val="FF0000"/>
          <w:sz w:val="20"/>
        </w:rPr>
        <w:t>呼叫時，</w:t>
      </w:r>
      <w:r w:rsidRPr="00836196">
        <w:rPr>
          <w:rFonts w:hint="eastAsia"/>
          <w:iCs/>
          <w:color w:val="FF0000"/>
          <w:sz w:val="20"/>
        </w:rPr>
        <w:t>cnt</w:t>
      </w:r>
      <w:r w:rsidRPr="00836196">
        <w:rPr>
          <w:rFonts w:hint="eastAsia"/>
          <w:iCs/>
          <w:color w:val="FF0000"/>
          <w:sz w:val="20"/>
        </w:rPr>
        <w:t>的值會被歸零。</w:t>
      </w:r>
    </w:p>
    <w:p w14:paraId="6E2831F7" w14:textId="77777777" w:rsidR="00EF0DA1" w:rsidRPr="00836196" w:rsidRDefault="00EF0DA1" w:rsidP="00452521">
      <w:pPr>
        <w:pStyle w:val="JAVA"/>
        <w:numPr>
          <w:ilvl w:val="0"/>
          <w:numId w:val="7"/>
        </w:numPr>
        <w:spacing w:afterLines="40" w:after="96"/>
        <w:ind w:left="907" w:hanging="340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</w:t>
      </w:r>
      <w:r w:rsidR="00DE6C41" w:rsidRPr="00836196">
        <w:rPr>
          <w:rFonts w:hint="eastAsia"/>
          <w:iCs/>
          <w:color w:val="FF0000"/>
          <w:sz w:val="20"/>
        </w:rPr>
        <w:t>在類別</w:t>
      </w:r>
      <w:r w:rsidR="00DE6C41" w:rsidRPr="00836196">
        <w:rPr>
          <w:rFonts w:hint="eastAsia"/>
          <w:iCs/>
          <w:color w:val="FF0000"/>
          <w:sz w:val="20"/>
        </w:rPr>
        <w:t>Count</w:t>
      </w:r>
      <w:r w:rsidR="00DE6C41" w:rsidRPr="00836196">
        <w:rPr>
          <w:rFonts w:hint="eastAsia"/>
          <w:iCs/>
          <w:color w:val="FF0000"/>
          <w:sz w:val="20"/>
        </w:rPr>
        <w:t>裡</w:t>
      </w:r>
      <w:r w:rsidRPr="00836196">
        <w:rPr>
          <w:rFonts w:hint="eastAsia"/>
          <w:iCs/>
          <w:color w:val="FF0000"/>
          <w:sz w:val="20"/>
        </w:rPr>
        <w:t>設計</w:t>
      </w:r>
      <w:r w:rsidR="006713A4" w:rsidRPr="00836196">
        <w:rPr>
          <w:rFonts w:hint="eastAsia"/>
          <w:iCs/>
          <w:color w:val="FF0000"/>
          <w:sz w:val="20"/>
        </w:rPr>
        <w:t>void</w:t>
      </w:r>
      <w:r w:rsidR="006713A4" w:rsidRPr="00836196">
        <w:rPr>
          <w:iCs/>
          <w:color w:val="FF0000"/>
          <w:sz w:val="20"/>
        </w:rPr>
        <w:t xml:space="preserve"> </w:t>
      </w:r>
      <w:r w:rsidRPr="00836196">
        <w:rPr>
          <w:rFonts w:hint="eastAsia"/>
          <w:iCs/>
          <w:color w:val="FF0000"/>
          <w:sz w:val="20"/>
        </w:rPr>
        <w:t>setValue(int n)</w:t>
      </w:r>
      <w:r w:rsidRPr="00836196">
        <w:rPr>
          <w:rFonts w:hint="eastAsia"/>
          <w:iCs/>
          <w:color w:val="FF0000"/>
          <w:sz w:val="20"/>
        </w:rPr>
        <w:t>，當此</w:t>
      </w:r>
      <w:r w:rsidR="004B7352" w:rsidRPr="00836196">
        <w:rPr>
          <w:rFonts w:hint="eastAsia"/>
          <w:iCs/>
          <w:color w:val="FF0000"/>
          <w:sz w:val="20"/>
        </w:rPr>
        <w:t>函數</w:t>
      </w:r>
      <w:r w:rsidRPr="00836196">
        <w:rPr>
          <w:rFonts w:hint="eastAsia"/>
          <w:iCs/>
          <w:color w:val="FF0000"/>
          <w:sz w:val="20"/>
        </w:rPr>
        <w:t>呼叫時，</w:t>
      </w:r>
      <w:r w:rsidRPr="00836196">
        <w:rPr>
          <w:rFonts w:hint="eastAsia"/>
          <w:iCs/>
          <w:color w:val="FF0000"/>
          <w:sz w:val="20"/>
        </w:rPr>
        <w:t>cnt</w:t>
      </w:r>
      <w:r w:rsidRPr="00836196">
        <w:rPr>
          <w:rFonts w:hint="eastAsia"/>
          <w:iCs/>
          <w:color w:val="FF0000"/>
          <w:sz w:val="20"/>
        </w:rPr>
        <w:t>的值會被設為</w:t>
      </w:r>
      <w:r w:rsidRPr="00836196">
        <w:rPr>
          <w:rFonts w:hint="eastAsia"/>
          <w:iCs/>
          <w:color w:val="FF0000"/>
          <w:sz w:val="20"/>
        </w:rPr>
        <w:t>n</w:t>
      </w:r>
      <w:r w:rsidRPr="00836196">
        <w:rPr>
          <w:rFonts w:hint="eastAsia"/>
          <w:iCs/>
          <w:color w:val="FF0000"/>
          <w:sz w:val="20"/>
        </w:rPr>
        <w:t>。</w:t>
      </w:r>
    </w:p>
    <w:p w14:paraId="6E2831F8" w14:textId="77777777" w:rsidR="00EF0DA1" w:rsidRPr="00836196" w:rsidRDefault="00DE6C41" w:rsidP="00452521">
      <w:pPr>
        <w:pStyle w:val="JAVA"/>
        <w:numPr>
          <w:ilvl w:val="0"/>
          <w:numId w:val="7"/>
        </w:numPr>
        <w:spacing w:afterLines="40" w:after="96"/>
        <w:ind w:left="907" w:hanging="340"/>
        <w:rPr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試在類別</w:t>
      </w:r>
      <w:r w:rsidRPr="00836196">
        <w:rPr>
          <w:rFonts w:hint="eastAsia"/>
          <w:iCs/>
          <w:color w:val="FF0000"/>
          <w:sz w:val="20"/>
        </w:rPr>
        <w:t>Count</w:t>
      </w:r>
      <w:r w:rsidRPr="00836196">
        <w:rPr>
          <w:rFonts w:hint="eastAsia"/>
          <w:iCs/>
          <w:color w:val="FF0000"/>
          <w:sz w:val="20"/>
        </w:rPr>
        <w:t>裡設計</w:t>
      </w:r>
      <w:r w:rsidR="006713A4" w:rsidRPr="00836196">
        <w:rPr>
          <w:rFonts w:hint="eastAsia"/>
          <w:iCs/>
          <w:color w:val="FF0000"/>
          <w:sz w:val="20"/>
        </w:rPr>
        <w:t xml:space="preserve">void </w:t>
      </w:r>
      <w:r w:rsidRPr="00836196">
        <w:rPr>
          <w:rFonts w:hint="eastAsia"/>
          <w:iCs/>
          <w:color w:val="FF0000"/>
          <w:sz w:val="20"/>
        </w:rPr>
        <w:t xml:space="preserve">show() </w:t>
      </w:r>
      <w:r w:rsidRPr="00836196">
        <w:rPr>
          <w:rFonts w:hint="eastAsia"/>
          <w:iCs/>
          <w:color w:val="FF0000"/>
          <w:sz w:val="20"/>
        </w:rPr>
        <w:t>函數</w:t>
      </w:r>
      <w:r w:rsidRPr="00836196">
        <w:rPr>
          <w:iCs/>
          <w:color w:val="FF0000"/>
          <w:sz w:val="20"/>
        </w:rPr>
        <w:t>，可以用來顯示</w:t>
      </w:r>
      <w:r w:rsidRPr="00836196">
        <w:rPr>
          <w:iCs/>
          <w:color w:val="FF0000"/>
          <w:sz w:val="20"/>
        </w:rPr>
        <w:t>cnt</w:t>
      </w:r>
      <w:r w:rsidRPr="00836196">
        <w:rPr>
          <w:iCs/>
          <w:color w:val="FF0000"/>
          <w:sz w:val="20"/>
        </w:rPr>
        <w:t>的值。</w:t>
      </w:r>
    </w:p>
    <w:p w14:paraId="6E2831F9" w14:textId="77777777" w:rsidR="00BF7EDE" w:rsidRPr="00836196" w:rsidRDefault="00BF7EDE" w:rsidP="00452521">
      <w:pPr>
        <w:pStyle w:val="JAVA"/>
        <w:numPr>
          <w:ilvl w:val="0"/>
          <w:numId w:val="7"/>
        </w:numPr>
        <w:spacing w:afterLines="40" w:after="96"/>
        <w:ind w:left="907" w:hanging="340"/>
        <w:rPr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試在</w:t>
      </w:r>
      <w:r w:rsidRPr="00836196">
        <w:rPr>
          <w:rFonts w:hint="eastAsia"/>
          <w:iCs/>
          <w:color w:val="FF0000"/>
          <w:sz w:val="20"/>
        </w:rPr>
        <w:t xml:space="preserve">main() </w:t>
      </w:r>
      <w:r w:rsidRPr="00836196">
        <w:rPr>
          <w:rFonts w:hint="eastAsia"/>
          <w:iCs/>
          <w:color w:val="FF0000"/>
          <w:sz w:val="20"/>
        </w:rPr>
        <w:t>函數中宣告二個</w:t>
      </w:r>
      <w:r w:rsidRPr="00836196">
        <w:rPr>
          <w:rFonts w:hint="eastAsia"/>
          <w:iCs/>
          <w:color w:val="FF0000"/>
          <w:sz w:val="20"/>
        </w:rPr>
        <w:t>Co</w:t>
      </w:r>
      <w:r w:rsidRPr="00836196">
        <w:rPr>
          <w:iCs/>
          <w:color w:val="FF0000"/>
          <w:sz w:val="20"/>
        </w:rPr>
        <w:t>unt</w:t>
      </w:r>
      <w:r w:rsidRPr="00836196">
        <w:rPr>
          <w:rFonts w:hint="eastAsia"/>
          <w:iCs/>
          <w:color w:val="FF0000"/>
          <w:sz w:val="20"/>
        </w:rPr>
        <w:t>類別的物件，再利用</w:t>
      </w:r>
      <w:r w:rsidRPr="00836196">
        <w:rPr>
          <w:rFonts w:hint="eastAsia"/>
          <w:iCs/>
          <w:color w:val="FF0000"/>
          <w:sz w:val="20"/>
        </w:rPr>
        <w:t>s</w:t>
      </w:r>
      <w:r w:rsidRPr="00836196">
        <w:rPr>
          <w:iCs/>
          <w:color w:val="FF0000"/>
          <w:sz w:val="20"/>
        </w:rPr>
        <w:t xml:space="preserve">how() </w:t>
      </w:r>
      <w:r w:rsidRPr="00836196">
        <w:rPr>
          <w:rFonts w:hint="eastAsia"/>
          <w:iCs/>
          <w:color w:val="FF0000"/>
          <w:sz w:val="20"/>
        </w:rPr>
        <w:t>函數</w:t>
      </w:r>
      <w:r w:rsidRPr="00836196">
        <w:rPr>
          <w:iCs/>
          <w:color w:val="FF0000"/>
          <w:sz w:val="20"/>
        </w:rPr>
        <w:t>顯示</w:t>
      </w:r>
      <w:r w:rsidRPr="00836196">
        <w:rPr>
          <w:iCs/>
          <w:color w:val="FF0000"/>
          <w:sz w:val="20"/>
        </w:rPr>
        <w:t>cnt</w:t>
      </w:r>
      <w:r w:rsidRPr="00836196">
        <w:rPr>
          <w:iCs/>
          <w:color w:val="FF0000"/>
          <w:sz w:val="20"/>
        </w:rPr>
        <w:t>的值</w:t>
      </w:r>
      <w:r w:rsidRPr="00836196">
        <w:rPr>
          <w:rFonts w:hint="eastAsia"/>
          <w:iCs/>
          <w:color w:val="FF0000"/>
          <w:sz w:val="20"/>
        </w:rPr>
        <w:t>。</w:t>
      </w:r>
    </w:p>
    <w:p w14:paraId="6E2831FA" w14:textId="77777777" w:rsidR="00BF7EDE" w:rsidRPr="00CA1DA3" w:rsidRDefault="00BF7EDE" w:rsidP="00F656F9">
      <w:pPr>
        <w:pStyle w:val="JAVA"/>
        <w:numPr>
          <w:ilvl w:val="0"/>
          <w:numId w:val="7"/>
        </w:numPr>
        <w:spacing w:afterLines="50" w:after="120"/>
        <w:ind w:left="907" w:hanging="340"/>
        <w:rPr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試在</w:t>
      </w:r>
      <w:r w:rsidRPr="00836196">
        <w:rPr>
          <w:rFonts w:hint="eastAsia"/>
          <w:iCs/>
          <w:color w:val="FF0000"/>
          <w:sz w:val="20"/>
        </w:rPr>
        <w:t xml:space="preserve">main() </w:t>
      </w:r>
      <w:r w:rsidRPr="00836196">
        <w:rPr>
          <w:rFonts w:hint="eastAsia"/>
          <w:iCs/>
          <w:color w:val="FF0000"/>
          <w:sz w:val="20"/>
        </w:rPr>
        <w:t>函數中分別呼叫</w:t>
      </w:r>
      <w:r w:rsidRPr="00836196">
        <w:rPr>
          <w:rFonts w:hint="eastAsia"/>
          <w:iCs/>
          <w:color w:val="FF0000"/>
          <w:sz w:val="20"/>
        </w:rPr>
        <w:t xml:space="preserve">setZero() </w:t>
      </w:r>
      <w:r w:rsidRPr="00836196">
        <w:rPr>
          <w:rFonts w:hint="eastAsia"/>
          <w:iCs/>
          <w:color w:val="FF0000"/>
          <w:sz w:val="20"/>
        </w:rPr>
        <w:t>與</w:t>
      </w:r>
      <w:r w:rsidRPr="00836196">
        <w:rPr>
          <w:iCs/>
          <w:color w:val="FF0000"/>
          <w:sz w:val="20"/>
        </w:rPr>
        <w:t xml:space="preserve">setValue(10) </w:t>
      </w:r>
      <w:r w:rsidRPr="00836196">
        <w:rPr>
          <w:rFonts w:hint="eastAsia"/>
          <w:iCs/>
          <w:color w:val="FF0000"/>
          <w:sz w:val="20"/>
        </w:rPr>
        <w:t>函數後，利用</w:t>
      </w:r>
      <w:r w:rsidRPr="00836196">
        <w:rPr>
          <w:rFonts w:hint="eastAsia"/>
          <w:iCs/>
          <w:color w:val="FF0000"/>
          <w:sz w:val="20"/>
        </w:rPr>
        <w:t>s</w:t>
      </w:r>
      <w:r w:rsidRPr="00836196">
        <w:rPr>
          <w:iCs/>
          <w:color w:val="FF0000"/>
          <w:sz w:val="20"/>
        </w:rPr>
        <w:t xml:space="preserve">how() </w:t>
      </w:r>
      <w:r w:rsidRPr="00836196">
        <w:rPr>
          <w:rFonts w:hint="eastAsia"/>
          <w:iCs/>
          <w:color w:val="FF0000"/>
          <w:sz w:val="20"/>
        </w:rPr>
        <w:t>函數</w:t>
      </w:r>
      <w:r w:rsidRPr="00836196">
        <w:rPr>
          <w:iCs/>
          <w:color w:val="FF0000"/>
          <w:sz w:val="20"/>
        </w:rPr>
        <w:t>顯示</w:t>
      </w:r>
      <w:r w:rsidRPr="00836196">
        <w:rPr>
          <w:iCs/>
          <w:color w:val="FF0000"/>
          <w:sz w:val="20"/>
        </w:rPr>
        <w:t>cnt</w:t>
      </w:r>
      <w:r w:rsidRPr="00836196">
        <w:rPr>
          <w:iCs/>
          <w:color w:val="FF0000"/>
          <w:sz w:val="20"/>
        </w:rPr>
        <w:t>的值</w:t>
      </w:r>
      <w:r w:rsidRPr="00836196">
        <w:rPr>
          <w:rFonts w:hint="eastAsia"/>
          <w:iCs/>
          <w:color w:val="FF0000"/>
          <w:sz w:val="20"/>
        </w:rPr>
        <w:t>。</w:t>
      </w:r>
    </w:p>
    <w:p w14:paraId="5CF571F8" w14:textId="18BF25A3" w:rsidR="00CA1DA3" w:rsidRPr="00836196" w:rsidRDefault="00CA1DA3" w:rsidP="00CA1DA3">
      <w:pPr>
        <w:pStyle w:val="JAVA"/>
        <w:numPr>
          <w:ilvl w:val="0"/>
          <w:numId w:val="0"/>
        </w:numPr>
        <w:spacing w:afterLines="50" w:after="120"/>
        <w:ind w:left="567"/>
        <w:rPr>
          <w:rFonts w:hint="eastAsia"/>
          <w:color w:val="FF0000"/>
          <w:sz w:val="20"/>
        </w:rPr>
      </w:pPr>
      <w:r w:rsidRPr="00CA1DA3">
        <w:rPr>
          <w:color w:val="FF0000"/>
          <w:sz w:val="20"/>
        </w:rPr>
        <w:lastRenderedPageBreak/>
        <w:drawing>
          <wp:inline distT="0" distB="0" distL="0" distR="0" wp14:anchorId="78139FED" wp14:editId="23EB2C67">
            <wp:extent cx="3348355" cy="7056755"/>
            <wp:effectExtent l="0" t="0" r="4445" b="0"/>
            <wp:docPr id="103880684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6844" name="圖片 1" descr="一張含有 文字, 螢幕擷取畫面, 軟體, 多媒體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1FB" w14:textId="77777777" w:rsidR="00C24AEC" w:rsidRPr="00836196" w:rsidRDefault="00D31AD5" w:rsidP="00452521">
      <w:pPr>
        <w:pStyle w:val="J"/>
        <w:tabs>
          <w:tab w:val="clear" w:pos="426"/>
          <w:tab w:val="clear" w:pos="840"/>
        </w:tabs>
        <w:spacing w:afterLines="50" w:after="120"/>
        <w:ind w:left="425" w:hanging="425"/>
        <w:rPr>
          <w:color w:val="FF0000"/>
        </w:rPr>
      </w:pPr>
      <w:r w:rsidRPr="00836196">
        <w:rPr>
          <w:rFonts w:hint="eastAsia"/>
          <w:color w:val="FF0000"/>
        </w:rPr>
        <w:lastRenderedPageBreak/>
        <w:t>試設計類別</w:t>
      </w:r>
      <w:r w:rsidRPr="00836196">
        <w:rPr>
          <w:rFonts w:hint="eastAsia"/>
          <w:color w:val="FF0000"/>
        </w:rPr>
        <w:t>Summation</w:t>
      </w:r>
      <w:r w:rsidRPr="00836196">
        <w:rPr>
          <w:rFonts w:hint="eastAsia"/>
          <w:color w:val="FF0000"/>
        </w:rPr>
        <w:t>，內含一個類別函數</w:t>
      </w:r>
      <w:r w:rsidRPr="00836196">
        <w:rPr>
          <w:rFonts w:hint="eastAsia"/>
          <w:color w:val="FF0000"/>
        </w:rPr>
        <w:t>void</w:t>
      </w:r>
      <w:r w:rsidRPr="00836196">
        <w:rPr>
          <w:color w:val="FF0000"/>
        </w:rPr>
        <w:t xml:space="preserve"> </w:t>
      </w:r>
      <w:r w:rsidRPr="00836196">
        <w:rPr>
          <w:rFonts w:hint="eastAsia"/>
          <w:color w:val="FF0000"/>
        </w:rPr>
        <w:t>add(int n)</w:t>
      </w:r>
      <w:r w:rsidRPr="00836196">
        <w:rPr>
          <w:rFonts w:hint="eastAsia"/>
          <w:color w:val="FF0000"/>
        </w:rPr>
        <w:t>，可用來計算並印出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1+2+</m:t>
        </m:r>
        <m:r>
          <m:rPr>
            <m:sty m:val="p"/>
          </m:rPr>
          <w:rPr>
            <w:rFonts w:ascii="Cambria Math" w:hAnsi="Cambria Math"/>
            <w:color w:val="FF0000"/>
          </w:rPr>
          <m:t>…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+n</m:t>
        </m:r>
      </m:oMath>
      <w:r w:rsidR="00C24AEC" w:rsidRPr="00836196">
        <w:rPr>
          <w:rFonts w:hint="eastAsia"/>
          <w:color w:val="FF0000"/>
        </w:rPr>
        <w:t>。</w:t>
      </w:r>
      <w:r w:rsidRPr="00836196">
        <w:rPr>
          <w:rFonts w:hint="eastAsia"/>
          <w:iCs/>
          <w:color w:val="FF0000"/>
        </w:rPr>
        <w:t>於本題中，若於</w:t>
      </w:r>
      <w:r w:rsidRPr="00836196">
        <w:rPr>
          <w:rFonts w:hint="eastAsia"/>
          <w:iCs/>
          <w:color w:val="FF0000"/>
        </w:rPr>
        <w:t xml:space="preserve">main() </w:t>
      </w:r>
      <w:r w:rsidRPr="00836196">
        <w:rPr>
          <w:rFonts w:hint="eastAsia"/>
          <w:iCs/>
          <w:color w:val="FF0000"/>
        </w:rPr>
        <w:t>中撰寫如下左邊的程式碼，應該可以得到右邊的結果：</w:t>
      </w:r>
    </w:p>
    <w:tbl>
      <w:tblPr>
        <w:tblStyle w:val="10"/>
        <w:tblW w:w="6943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467"/>
        <w:gridCol w:w="3476"/>
      </w:tblGrid>
      <w:tr w:rsidR="00836196" w:rsidRPr="00836196" w14:paraId="6E283200" w14:textId="77777777" w:rsidTr="00FD0B94">
        <w:trPr>
          <w:trHeight w:val="684"/>
        </w:trPr>
        <w:tc>
          <w:tcPr>
            <w:tcW w:w="3467" w:type="dxa"/>
            <w:tcBorders>
              <w:top w:val="nil"/>
            </w:tcBorders>
          </w:tcPr>
          <w:p w14:paraId="6E2831FC" w14:textId="77777777" w:rsidR="00D31AD5" w:rsidRPr="00836196" w:rsidRDefault="00D31AD5" w:rsidP="00D31AD5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Summation.add(5);</w:t>
            </w:r>
          </w:p>
          <w:p w14:paraId="6E2831FD" w14:textId="77777777" w:rsidR="00D31AD5" w:rsidRPr="00836196" w:rsidRDefault="00D31AD5" w:rsidP="00D31AD5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Summation.add(10);</w:t>
            </w:r>
          </w:p>
        </w:tc>
        <w:tc>
          <w:tcPr>
            <w:tcW w:w="3476" w:type="dxa"/>
            <w:tcBorders>
              <w:top w:val="nil"/>
            </w:tcBorders>
          </w:tcPr>
          <w:p w14:paraId="6E2831FE" w14:textId="77777777" w:rsidR="00D31AD5" w:rsidRPr="00836196" w:rsidRDefault="00D31AD5" w:rsidP="00D31AD5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</w:rPr>
              <w:t>1+2+...+5=15</w:t>
            </w:r>
          </w:p>
          <w:p w14:paraId="6E2831FF" w14:textId="77777777" w:rsidR="00D31AD5" w:rsidRPr="00836196" w:rsidRDefault="00D31AD5" w:rsidP="00D31AD5">
            <w:pPr>
              <w:pStyle w:val="J6"/>
              <w:rPr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</w:rPr>
              <w:t>1+2+...+10=55</w:t>
            </w:r>
          </w:p>
        </w:tc>
      </w:tr>
    </w:tbl>
    <w:p w14:paraId="5B34489D" w14:textId="17577B22" w:rsidR="00CA1DA3" w:rsidRDefault="00CA1DA3" w:rsidP="00CA1DA3">
      <w:pPr>
        <w:pStyle w:val="J"/>
        <w:numPr>
          <w:ilvl w:val="0"/>
          <w:numId w:val="0"/>
        </w:numPr>
        <w:tabs>
          <w:tab w:val="clear" w:pos="426"/>
        </w:tabs>
        <w:spacing w:beforeLines="50" w:before="120" w:afterLines="50" w:after="120"/>
        <w:ind w:left="425"/>
        <w:rPr>
          <w:rFonts w:hint="eastAsia"/>
          <w:color w:val="FF0000"/>
        </w:rPr>
      </w:pPr>
      <w:r w:rsidRPr="00CA1DA3">
        <w:rPr>
          <w:color w:val="FF0000"/>
        </w:rPr>
        <w:lastRenderedPageBreak/>
        <w:drawing>
          <wp:inline distT="0" distB="0" distL="0" distR="0" wp14:anchorId="121B7E5A" wp14:editId="43CB029C">
            <wp:extent cx="4425315" cy="7056755"/>
            <wp:effectExtent l="0" t="0" r="0" b="0"/>
            <wp:docPr id="188076729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7297" name="圖片 1" descr="一張含有 文字, 螢幕擷取畫面, 軟體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01" w14:textId="4727C16D" w:rsidR="002C72A3" w:rsidRPr="00836196" w:rsidRDefault="0075283D" w:rsidP="00452521">
      <w:pPr>
        <w:pStyle w:val="J"/>
        <w:tabs>
          <w:tab w:val="clear" w:pos="426"/>
          <w:tab w:val="clear" w:pos="840"/>
        </w:tabs>
        <w:spacing w:beforeLines="50" w:before="120" w:afterLines="50" w:after="120"/>
        <w:ind w:left="425" w:hanging="425"/>
        <w:rPr>
          <w:color w:val="FF0000"/>
        </w:rPr>
      </w:pPr>
      <w:r w:rsidRPr="00836196">
        <w:rPr>
          <w:rFonts w:hint="eastAsia"/>
          <w:color w:val="FF0000"/>
        </w:rPr>
        <w:lastRenderedPageBreak/>
        <w:t>試設計類別</w:t>
      </w:r>
      <w:r w:rsidR="006713A4" w:rsidRPr="00836196">
        <w:rPr>
          <w:color w:val="FF0000"/>
        </w:rPr>
        <w:t>M</w:t>
      </w:r>
      <w:r w:rsidRPr="00836196">
        <w:rPr>
          <w:color w:val="FF0000"/>
        </w:rPr>
        <w:t>ath</w:t>
      </w:r>
      <w:r w:rsidRPr="00836196">
        <w:rPr>
          <w:color w:val="FF0000"/>
        </w:rPr>
        <w:t>，</w:t>
      </w:r>
      <w:r w:rsidRPr="00836196">
        <w:rPr>
          <w:rFonts w:hint="eastAsia"/>
          <w:color w:val="FF0000"/>
        </w:rPr>
        <w:t>內含一個資料成員</w:t>
      </w:r>
      <w:r w:rsidRPr="00836196">
        <w:rPr>
          <w:rFonts w:hint="eastAsia"/>
          <w:color w:val="FF0000"/>
        </w:rPr>
        <w:t>pow</w:t>
      </w:r>
      <w:r w:rsidR="00596B8F" w:rsidRPr="00836196">
        <w:rPr>
          <w:rFonts w:hint="eastAsia"/>
          <w:color w:val="FF0000"/>
        </w:rPr>
        <w:t>與</w:t>
      </w:r>
      <w:r w:rsidRPr="00836196">
        <w:rPr>
          <w:rFonts w:hint="eastAsia"/>
          <w:color w:val="FF0000"/>
        </w:rPr>
        <w:t>一個實例</w:t>
      </w:r>
      <w:r w:rsidR="002C72A3" w:rsidRPr="00836196">
        <w:rPr>
          <w:rFonts w:hint="eastAsia"/>
          <w:color w:val="FF0000"/>
        </w:rPr>
        <w:t>函數</w:t>
      </w:r>
      <w:r w:rsidR="00B46890" w:rsidRPr="00836196">
        <w:rPr>
          <w:rFonts w:hint="eastAsia"/>
          <w:color w:val="FF0000"/>
        </w:rPr>
        <w:t>my</w:t>
      </w:r>
      <w:r w:rsidR="00596B8F" w:rsidRPr="00836196">
        <w:rPr>
          <w:rFonts w:hint="eastAsia"/>
          <w:color w:val="FF0000"/>
        </w:rPr>
        <w:t>pow</w:t>
      </w:r>
      <w:r w:rsidR="00B46890" w:rsidRPr="00836196">
        <w:rPr>
          <w:color w:val="FF0000"/>
        </w:rPr>
        <w:t>er</w:t>
      </w:r>
      <w:r w:rsidR="002C72A3" w:rsidRPr="00836196">
        <w:rPr>
          <w:rFonts w:hint="eastAsia"/>
          <w:color w:val="FF0000"/>
        </w:rPr>
        <w:t xml:space="preserve">(int x, int n) </w:t>
      </w:r>
      <w:r w:rsidR="004B7352" w:rsidRPr="00836196">
        <w:rPr>
          <w:rFonts w:hint="eastAsia"/>
          <w:color w:val="FF0000"/>
        </w:rPr>
        <w:t>函數</w:t>
      </w:r>
      <w:r w:rsidR="002C72A3" w:rsidRPr="00836196">
        <w:rPr>
          <w:rFonts w:hint="eastAsia"/>
          <w:color w:val="FF0000"/>
        </w:rPr>
        <w:t>，</w:t>
      </w:r>
      <w:r w:rsidRPr="00836196">
        <w:rPr>
          <w:rFonts w:hint="eastAsia"/>
          <w:color w:val="FF0000"/>
        </w:rPr>
        <w:t>可</w:t>
      </w:r>
      <w:r w:rsidR="002C72A3" w:rsidRPr="00836196">
        <w:rPr>
          <w:rFonts w:hint="eastAsia"/>
          <w:color w:val="FF0000"/>
        </w:rPr>
        <w:t>用來</w:t>
      </w:r>
      <w:r w:rsidRPr="00836196">
        <w:rPr>
          <w:rFonts w:hint="eastAsia"/>
          <w:color w:val="FF0000"/>
        </w:rPr>
        <w:t>將</w:t>
      </w:r>
      <w:r w:rsidRPr="00836196">
        <w:rPr>
          <w:rFonts w:hint="eastAsia"/>
          <w:color w:val="FF0000"/>
        </w:rPr>
        <w:t>pow</w:t>
      </w:r>
      <w:r w:rsidRPr="00836196">
        <w:rPr>
          <w:rFonts w:hint="eastAsia"/>
          <w:color w:val="FF0000"/>
        </w:rPr>
        <w:t>設值為</w:t>
      </w:r>
      <w:r w:rsidR="002C72A3" w:rsidRPr="00836196">
        <w:rPr>
          <w:rFonts w:hint="eastAsia"/>
          <w:color w:val="FF0000"/>
        </w:rPr>
        <w:t>x</w:t>
      </w:r>
      <w:r w:rsidR="002C72A3" w:rsidRPr="00836196">
        <w:rPr>
          <w:rFonts w:hint="eastAsia"/>
          <w:color w:val="FF0000"/>
        </w:rPr>
        <w:t>的</w:t>
      </w:r>
      <w:r w:rsidR="002C72A3" w:rsidRPr="00836196">
        <w:rPr>
          <w:rFonts w:hint="eastAsia"/>
          <w:color w:val="FF0000"/>
        </w:rPr>
        <w:t>n</w:t>
      </w:r>
      <w:r w:rsidR="002C72A3" w:rsidRPr="00836196">
        <w:rPr>
          <w:rFonts w:hint="eastAsia"/>
          <w:color w:val="FF0000"/>
        </w:rPr>
        <w:t>次方</w:t>
      </w:r>
      <w:r w:rsidRPr="00836196">
        <w:rPr>
          <w:rFonts w:hint="eastAsia"/>
          <w:color w:val="FF0000"/>
        </w:rPr>
        <w:t>，且會印出計算的結果。例如</w:t>
      </w:r>
      <w:r w:rsidRPr="00836196">
        <w:rPr>
          <w:rFonts w:hint="eastAsia"/>
          <w:iCs/>
          <w:color w:val="FF0000"/>
        </w:rPr>
        <w:t>若於</w:t>
      </w:r>
      <w:r w:rsidRPr="00836196">
        <w:rPr>
          <w:rFonts w:hint="eastAsia"/>
          <w:iCs/>
          <w:color w:val="FF0000"/>
        </w:rPr>
        <w:t xml:space="preserve">main() </w:t>
      </w:r>
      <w:r w:rsidRPr="00836196">
        <w:rPr>
          <w:rFonts w:hint="eastAsia"/>
          <w:iCs/>
          <w:color w:val="FF0000"/>
        </w:rPr>
        <w:t>中撰寫如下左邊的程式碼，應該可以得到右邊的結果：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467"/>
        <w:gridCol w:w="3490"/>
      </w:tblGrid>
      <w:tr w:rsidR="00836196" w:rsidRPr="00836196" w14:paraId="6E283209" w14:textId="77777777" w:rsidTr="00FD0B94">
        <w:trPr>
          <w:trHeight w:val="1201"/>
        </w:trPr>
        <w:tc>
          <w:tcPr>
            <w:tcW w:w="3467" w:type="dxa"/>
            <w:tcBorders>
              <w:top w:val="nil"/>
            </w:tcBorders>
          </w:tcPr>
          <w:p w14:paraId="6E283202" w14:textId="77777777" w:rsidR="0075283D" w:rsidRPr="00836196" w:rsidRDefault="00B46890" w:rsidP="0075283D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MyMath </w:t>
            </w:r>
            <w:r w:rsidR="0075283D" w:rsidRPr="00836196">
              <w:rPr>
                <w:color w:val="FF0000"/>
              </w:rPr>
              <w:t xml:space="preserve">p1=new </w:t>
            </w:r>
            <w:r w:rsidRPr="00836196">
              <w:rPr>
                <w:color w:val="FF0000"/>
              </w:rPr>
              <w:t>My</w:t>
            </w:r>
            <w:r w:rsidR="006713A4" w:rsidRPr="00836196">
              <w:rPr>
                <w:color w:val="FF0000"/>
              </w:rPr>
              <w:t>M</w:t>
            </w:r>
            <w:r w:rsidR="0075283D" w:rsidRPr="00836196">
              <w:rPr>
                <w:color w:val="FF0000"/>
              </w:rPr>
              <w:t>ath();</w:t>
            </w:r>
          </w:p>
          <w:p w14:paraId="6E283203" w14:textId="77777777" w:rsidR="0075283D" w:rsidRPr="00836196" w:rsidRDefault="00B46890" w:rsidP="0075283D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My</w:t>
            </w:r>
            <w:r w:rsidR="006713A4" w:rsidRPr="00836196">
              <w:rPr>
                <w:color w:val="FF0000"/>
              </w:rPr>
              <w:t>M</w:t>
            </w:r>
            <w:r w:rsidR="0075283D" w:rsidRPr="00836196">
              <w:rPr>
                <w:color w:val="FF0000"/>
              </w:rPr>
              <w:t xml:space="preserve">ath p2=new </w:t>
            </w:r>
            <w:r w:rsidRPr="00836196">
              <w:rPr>
                <w:color w:val="FF0000"/>
              </w:rPr>
              <w:t>My</w:t>
            </w:r>
            <w:r w:rsidR="006713A4" w:rsidRPr="00836196">
              <w:rPr>
                <w:color w:val="FF0000"/>
              </w:rPr>
              <w:t>M</w:t>
            </w:r>
            <w:r w:rsidR="0075283D" w:rsidRPr="00836196">
              <w:rPr>
                <w:color w:val="FF0000"/>
              </w:rPr>
              <w:t>ath();</w:t>
            </w:r>
          </w:p>
          <w:p w14:paraId="6E283204" w14:textId="77777777" w:rsidR="0075283D" w:rsidRPr="00836196" w:rsidRDefault="0075283D" w:rsidP="0075283D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p1.</w:t>
            </w:r>
            <w:r w:rsidR="00B46890" w:rsidRPr="00836196">
              <w:rPr>
                <w:rFonts w:hint="eastAsia"/>
                <w:color w:val="FF0000"/>
              </w:rPr>
              <w:t>mypow</w:t>
            </w:r>
            <w:r w:rsidR="00B46890" w:rsidRPr="00836196">
              <w:rPr>
                <w:color w:val="FF0000"/>
              </w:rPr>
              <w:t>er</w:t>
            </w:r>
            <w:r w:rsidRPr="00836196">
              <w:rPr>
                <w:color w:val="FF0000"/>
              </w:rPr>
              <w:t>(2,5);</w:t>
            </w:r>
          </w:p>
          <w:p w14:paraId="6E283205" w14:textId="77777777" w:rsidR="0075283D" w:rsidRPr="00836196" w:rsidRDefault="0075283D" w:rsidP="00B46890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p2.</w:t>
            </w:r>
            <w:r w:rsidR="00B46890" w:rsidRPr="00836196">
              <w:rPr>
                <w:rFonts w:hint="eastAsia"/>
                <w:color w:val="FF0000"/>
              </w:rPr>
              <w:t>mypow</w:t>
            </w:r>
            <w:r w:rsidR="00B46890" w:rsidRPr="00836196">
              <w:rPr>
                <w:color w:val="FF0000"/>
              </w:rPr>
              <w:t>er</w:t>
            </w:r>
            <w:r w:rsidRPr="00836196">
              <w:rPr>
                <w:color w:val="FF0000"/>
              </w:rPr>
              <w:t>(3,4);</w:t>
            </w:r>
          </w:p>
        </w:tc>
        <w:tc>
          <w:tcPr>
            <w:tcW w:w="3490" w:type="dxa"/>
            <w:tcBorders>
              <w:top w:val="nil"/>
            </w:tcBorders>
          </w:tcPr>
          <w:p w14:paraId="6E283206" w14:textId="77777777" w:rsidR="0075283D" w:rsidRPr="00836196" w:rsidRDefault="0075283D" w:rsidP="0075283D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 xml:space="preserve">2 </w:t>
            </w: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>的</w:t>
            </w: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 xml:space="preserve"> 5 </w:t>
            </w: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>次方</w:t>
            </w: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 xml:space="preserve"> = 32</w:t>
            </w:r>
          </w:p>
          <w:p w14:paraId="6E283207" w14:textId="77777777" w:rsidR="0075283D" w:rsidRPr="00836196" w:rsidRDefault="0075283D" w:rsidP="0075283D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 xml:space="preserve">3 </w:t>
            </w: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>的</w:t>
            </w: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 xml:space="preserve"> 4 </w:t>
            </w: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>次方</w:t>
            </w:r>
            <w:r w:rsidRPr="00836196">
              <w:rPr>
                <w:rFonts w:ascii="Courier New" w:hAnsi="Courier New" w:cs="Courier New" w:hint="eastAsia"/>
                <w:iCs/>
                <w:color w:val="FF0000"/>
              </w:rPr>
              <w:t xml:space="preserve"> = 81</w:t>
            </w:r>
          </w:p>
          <w:p w14:paraId="6E283208" w14:textId="77777777" w:rsidR="0075283D" w:rsidRPr="00836196" w:rsidRDefault="0075283D" w:rsidP="0075283D">
            <w:pPr>
              <w:pStyle w:val="J6"/>
              <w:rPr>
                <w:color w:val="FF0000"/>
              </w:rPr>
            </w:pPr>
          </w:p>
        </w:tc>
      </w:tr>
    </w:tbl>
    <w:p w14:paraId="34E28CC6" w14:textId="55621D0A" w:rsidR="00CA1DA3" w:rsidRDefault="00CA1DA3" w:rsidP="00CA1DA3">
      <w:pPr>
        <w:pStyle w:val="J"/>
        <w:numPr>
          <w:ilvl w:val="0"/>
          <w:numId w:val="0"/>
        </w:numPr>
        <w:tabs>
          <w:tab w:val="clear" w:pos="426"/>
        </w:tabs>
        <w:spacing w:beforeLines="50" w:before="120" w:afterLines="50" w:after="120"/>
        <w:ind w:left="425"/>
        <w:rPr>
          <w:rFonts w:hint="eastAsia"/>
          <w:color w:val="FF0000"/>
        </w:rPr>
      </w:pPr>
      <w:r w:rsidRPr="00CA1DA3">
        <w:rPr>
          <w:color w:val="FF0000"/>
        </w:rPr>
        <w:lastRenderedPageBreak/>
        <w:drawing>
          <wp:inline distT="0" distB="0" distL="0" distR="0" wp14:anchorId="3000FAC0" wp14:editId="30A06F31">
            <wp:extent cx="4114800" cy="7056755"/>
            <wp:effectExtent l="0" t="0" r="0" b="0"/>
            <wp:docPr id="41072505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5055" name="圖片 1" descr="一張含有 文字, 螢幕擷取畫面, 軟體, 多媒體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0A" w14:textId="197B93D2" w:rsidR="00AD27C5" w:rsidRPr="00836196" w:rsidRDefault="00AD27C5" w:rsidP="00452521">
      <w:pPr>
        <w:pStyle w:val="J"/>
        <w:tabs>
          <w:tab w:val="clear" w:pos="426"/>
          <w:tab w:val="clear" w:pos="840"/>
        </w:tabs>
        <w:spacing w:beforeLines="50" w:before="120" w:afterLines="50" w:after="120"/>
        <w:ind w:left="425" w:hanging="425"/>
        <w:rPr>
          <w:color w:val="FF0000"/>
        </w:rPr>
      </w:pPr>
      <w:r w:rsidRPr="00836196">
        <w:rPr>
          <w:rFonts w:hint="eastAsia"/>
          <w:color w:val="FF0000"/>
        </w:rPr>
        <w:lastRenderedPageBreak/>
        <w:t>試設計一個類別</w:t>
      </w:r>
      <w:r w:rsidR="00413631" w:rsidRPr="00836196">
        <w:rPr>
          <w:rFonts w:hint="eastAsia"/>
          <w:color w:val="FF0000"/>
        </w:rPr>
        <w:t>My</w:t>
      </w:r>
      <w:r w:rsidRPr="00836196">
        <w:rPr>
          <w:rFonts w:hint="eastAsia"/>
          <w:color w:val="FF0000"/>
        </w:rPr>
        <w:t>Clip</w:t>
      </w:r>
      <w:r w:rsidRPr="00836196">
        <w:rPr>
          <w:color w:val="FF0000"/>
        </w:rPr>
        <w:t>，</w:t>
      </w:r>
      <w:r w:rsidRPr="00836196">
        <w:rPr>
          <w:rFonts w:hint="eastAsia"/>
          <w:color w:val="FF0000"/>
        </w:rPr>
        <w:t>內含兩個整數靜態資料成員</w:t>
      </w:r>
      <w:r w:rsidRPr="00836196">
        <w:rPr>
          <w:rFonts w:hint="eastAsia"/>
          <w:color w:val="FF0000"/>
        </w:rPr>
        <w:t>low</w:t>
      </w:r>
      <w:r w:rsidRPr="00836196">
        <w:rPr>
          <w:rFonts w:hint="eastAsia"/>
          <w:color w:val="FF0000"/>
        </w:rPr>
        <w:t>與</w:t>
      </w:r>
      <w:r w:rsidRPr="00836196">
        <w:rPr>
          <w:rFonts w:hint="eastAsia"/>
          <w:color w:val="FF0000"/>
        </w:rPr>
        <w:t>high</w:t>
      </w:r>
      <w:r w:rsidRPr="00836196">
        <w:rPr>
          <w:rFonts w:hint="eastAsia"/>
          <w:color w:val="FF0000"/>
        </w:rPr>
        <w:t>。請依下列題為</w:t>
      </w:r>
      <w:r w:rsidR="00413631" w:rsidRPr="00836196">
        <w:rPr>
          <w:rFonts w:hint="eastAsia"/>
          <w:color w:val="FF0000"/>
        </w:rPr>
        <w:t>My</w:t>
      </w:r>
      <w:r w:rsidRPr="00836196">
        <w:rPr>
          <w:rFonts w:hint="eastAsia"/>
          <w:color w:val="FF0000"/>
        </w:rPr>
        <w:t>Clip</w:t>
      </w:r>
      <w:r w:rsidRPr="00836196">
        <w:rPr>
          <w:rFonts w:hint="eastAsia"/>
          <w:color w:val="FF0000"/>
        </w:rPr>
        <w:t>類別添加下面的函數：</w:t>
      </w:r>
    </w:p>
    <w:p w14:paraId="6E28320B" w14:textId="77777777" w:rsidR="00AD27C5" w:rsidRPr="00836196" w:rsidRDefault="00AD27C5" w:rsidP="00452521">
      <w:pPr>
        <w:pStyle w:val="JAVA"/>
        <w:numPr>
          <w:ilvl w:val="0"/>
          <w:numId w:val="17"/>
        </w:numPr>
        <w:spacing w:afterLines="50" w:after="120"/>
        <w:ind w:left="907" w:hanging="34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請設計一個</w:t>
      </w:r>
      <w:r w:rsidRPr="00836196">
        <w:rPr>
          <w:rFonts w:hint="eastAsia"/>
          <w:iCs/>
          <w:color w:val="FF0000"/>
          <w:sz w:val="20"/>
        </w:rPr>
        <w:t xml:space="preserve">void </w:t>
      </w:r>
      <w:r w:rsidRPr="00836196">
        <w:rPr>
          <w:iCs/>
          <w:color w:val="FF0000"/>
          <w:sz w:val="20"/>
        </w:rPr>
        <w:t xml:space="preserve">set_range(int lo, int hi) </w:t>
      </w:r>
      <w:r w:rsidRPr="00836196">
        <w:rPr>
          <w:iCs/>
          <w:color w:val="FF0000"/>
          <w:sz w:val="20"/>
        </w:rPr>
        <w:t>函數，可用來設定</w:t>
      </w:r>
      <w:r w:rsidRPr="00836196">
        <w:rPr>
          <w:rFonts w:hint="eastAsia"/>
          <w:iCs/>
          <w:color w:val="FF0000"/>
          <w:sz w:val="20"/>
        </w:rPr>
        <w:t>靜態資料成員</w:t>
      </w:r>
      <w:r w:rsidRPr="00836196">
        <w:rPr>
          <w:rFonts w:hint="eastAsia"/>
          <w:iCs/>
          <w:color w:val="FF0000"/>
          <w:sz w:val="20"/>
        </w:rPr>
        <w:t>low</w:t>
      </w:r>
      <w:r w:rsidRPr="00836196">
        <w:rPr>
          <w:rFonts w:hint="eastAsia"/>
          <w:iCs/>
          <w:color w:val="FF0000"/>
          <w:sz w:val="20"/>
        </w:rPr>
        <w:t>與</w:t>
      </w:r>
      <w:r w:rsidRPr="00836196">
        <w:rPr>
          <w:rFonts w:hint="eastAsia"/>
          <w:iCs/>
          <w:color w:val="FF0000"/>
          <w:sz w:val="20"/>
        </w:rPr>
        <w:t>high</w:t>
      </w:r>
      <w:r w:rsidR="008128B5" w:rsidRPr="00836196">
        <w:rPr>
          <w:iCs/>
          <w:color w:val="FF0000"/>
          <w:sz w:val="20"/>
        </w:rPr>
        <w:t>的值</w:t>
      </w:r>
      <w:r w:rsidRPr="00836196">
        <w:rPr>
          <w:rFonts w:hint="eastAsia"/>
          <w:iCs/>
          <w:color w:val="FF0000"/>
          <w:sz w:val="20"/>
        </w:rPr>
        <w:t>分別為</w:t>
      </w:r>
      <w:r w:rsidRPr="00836196">
        <w:rPr>
          <w:rFonts w:hint="eastAsia"/>
          <w:iCs/>
          <w:color w:val="FF0000"/>
          <w:sz w:val="20"/>
        </w:rPr>
        <w:t>lo</w:t>
      </w:r>
      <w:r w:rsidRPr="00836196">
        <w:rPr>
          <w:rFonts w:hint="eastAsia"/>
          <w:iCs/>
          <w:color w:val="FF0000"/>
          <w:sz w:val="20"/>
        </w:rPr>
        <w:t>與</w:t>
      </w:r>
      <w:r w:rsidRPr="00836196">
        <w:rPr>
          <w:rFonts w:hint="eastAsia"/>
          <w:iCs/>
          <w:color w:val="FF0000"/>
          <w:sz w:val="20"/>
        </w:rPr>
        <w:t>hi</w:t>
      </w:r>
      <w:r w:rsidRPr="00836196">
        <w:rPr>
          <w:rFonts w:hint="eastAsia"/>
          <w:iCs/>
          <w:color w:val="FF0000"/>
          <w:sz w:val="20"/>
        </w:rPr>
        <w:t>。</w:t>
      </w:r>
    </w:p>
    <w:p w14:paraId="6E28320C" w14:textId="77777777" w:rsidR="00AD27C5" w:rsidRPr="00836196" w:rsidRDefault="00AD27C5" w:rsidP="00452521">
      <w:pPr>
        <w:pStyle w:val="JAVA"/>
        <w:numPr>
          <w:ilvl w:val="0"/>
          <w:numId w:val="17"/>
        </w:numPr>
        <w:spacing w:afterLines="50" w:after="120"/>
        <w:ind w:left="907" w:hanging="34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請設計一個</w:t>
      </w:r>
      <w:r w:rsidRPr="00836196">
        <w:rPr>
          <w:iCs/>
          <w:color w:val="FF0000"/>
          <w:sz w:val="20"/>
        </w:rPr>
        <w:t xml:space="preserve">void clip(int[] arr) </w:t>
      </w:r>
      <w:r w:rsidRPr="00836196">
        <w:rPr>
          <w:iCs/>
          <w:color w:val="FF0000"/>
          <w:sz w:val="20"/>
        </w:rPr>
        <w:t>函數，可以用來接收一個</w:t>
      </w:r>
      <w:r w:rsidR="0017798A" w:rsidRPr="00836196">
        <w:rPr>
          <w:iCs/>
          <w:color w:val="FF0000"/>
          <w:sz w:val="20"/>
        </w:rPr>
        <w:t>一維陣列</w:t>
      </w:r>
      <w:r w:rsidR="0017798A" w:rsidRPr="00836196">
        <w:rPr>
          <w:iCs/>
          <w:color w:val="FF0000"/>
          <w:sz w:val="20"/>
        </w:rPr>
        <w:t>arr</w:t>
      </w:r>
      <w:r w:rsidR="0017798A" w:rsidRPr="00836196">
        <w:rPr>
          <w:iCs/>
          <w:color w:val="FF0000"/>
          <w:sz w:val="20"/>
        </w:rPr>
        <w:t>，並將此陣列</w:t>
      </w:r>
      <w:r w:rsidR="008128B5" w:rsidRPr="00836196">
        <w:rPr>
          <w:iCs/>
          <w:color w:val="FF0000"/>
          <w:sz w:val="20"/>
        </w:rPr>
        <w:t>中</w:t>
      </w:r>
      <w:r w:rsidR="008128B5" w:rsidRPr="00836196">
        <w:rPr>
          <w:rFonts w:hint="eastAsia"/>
          <w:iCs/>
          <w:color w:val="FF0000"/>
          <w:sz w:val="20"/>
        </w:rPr>
        <w:t>，</w:t>
      </w:r>
      <w:r w:rsidR="008128B5" w:rsidRPr="00836196">
        <w:rPr>
          <w:iCs/>
          <w:color w:val="FF0000"/>
          <w:sz w:val="20"/>
        </w:rPr>
        <w:t>大於</w:t>
      </w:r>
      <w:r w:rsidR="0017798A" w:rsidRPr="00836196">
        <w:rPr>
          <w:iCs/>
          <w:color w:val="FF0000"/>
          <w:sz w:val="20"/>
        </w:rPr>
        <w:t>high</w:t>
      </w:r>
      <w:r w:rsidR="0017798A" w:rsidRPr="00836196">
        <w:rPr>
          <w:iCs/>
          <w:color w:val="FF0000"/>
          <w:sz w:val="20"/>
        </w:rPr>
        <w:t>的元素都設為</w:t>
      </w:r>
      <w:r w:rsidR="0017798A" w:rsidRPr="00836196">
        <w:rPr>
          <w:iCs/>
          <w:color w:val="FF0000"/>
          <w:sz w:val="20"/>
        </w:rPr>
        <w:t>high</w:t>
      </w:r>
      <w:r w:rsidR="0017798A" w:rsidRPr="00836196">
        <w:rPr>
          <w:iCs/>
          <w:color w:val="FF0000"/>
          <w:sz w:val="20"/>
        </w:rPr>
        <w:t>，小於</w:t>
      </w:r>
      <w:r w:rsidR="0017798A" w:rsidRPr="00836196">
        <w:rPr>
          <w:iCs/>
          <w:color w:val="FF0000"/>
          <w:sz w:val="20"/>
        </w:rPr>
        <w:t>low</w:t>
      </w:r>
      <w:r w:rsidR="0017798A" w:rsidRPr="00836196">
        <w:rPr>
          <w:iCs/>
          <w:color w:val="FF0000"/>
          <w:sz w:val="20"/>
        </w:rPr>
        <w:t>的元素都設為</w:t>
      </w:r>
      <w:r w:rsidR="0017798A" w:rsidRPr="00836196">
        <w:rPr>
          <w:iCs/>
          <w:color w:val="FF0000"/>
          <w:sz w:val="20"/>
        </w:rPr>
        <w:t>lo</w:t>
      </w:r>
      <w:r w:rsidR="00413631" w:rsidRPr="00836196">
        <w:rPr>
          <w:iCs/>
          <w:color w:val="FF0000"/>
          <w:sz w:val="20"/>
        </w:rPr>
        <w:t>w</w:t>
      </w:r>
      <w:r w:rsidR="0017798A" w:rsidRPr="00836196">
        <w:rPr>
          <w:iCs/>
          <w:color w:val="FF0000"/>
          <w:sz w:val="20"/>
        </w:rPr>
        <w:t>。</w:t>
      </w:r>
    </w:p>
    <w:p w14:paraId="6E28320D" w14:textId="77777777" w:rsidR="0017798A" w:rsidRPr="00836196" w:rsidRDefault="0017798A" w:rsidP="00452521">
      <w:pPr>
        <w:pStyle w:val="JAVA"/>
        <w:numPr>
          <w:ilvl w:val="0"/>
          <w:numId w:val="17"/>
        </w:numPr>
        <w:spacing w:afterLines="50" w:after="120"/>
        <w:ind w:left="907" w:hanging="34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請設計一個</w:t>
      </w:r>
      <w:r w:rsidRPr="00836196">
        <w:rPr>
          <w:iCs/>
          <w:color w:val="FF0000"/>
          <w:sz w:val="20"/>
        </w:rPr>
        <w:t>print_</w:t>
      </w:r>
      <w:r w:rsidR="008128B5" w:rsidRPr="00836196">
        <w:rPr>
          <w:iCs/>
          <w:color w:val="FF0000"/>
          <w:sz w:val="20"/>
        </w:rPr>
        <w:t>arr</w:t>
      </w:r>
      <w:r w:rsidRPr="00836196">
        <w:rPr>
          <w:iCs/>
          <w:color w:val="FF0000"/>
          <w:sz w:val="20"/>
        </w:rPr>
        <w:t xml:space="preserve">(int[] arr) </w:t>
      </w:r>
      <w:r w:rsidRPr="00836196">
        <w:rPr>
          <w:iCs/>
          <w:color w:val="FF0000"/>
          <w:sz w:val="20"/>
        </w:rPr>
        <w:t>函數，可用來列印陣列</w:t>
      </w:r>
      <w:r w:rsidRPr="00836196">
        <w:rPr>
          <w:iCs/>
          <w:color w:val="FF0000"/>
          <w:sz w:val="20"/>
        </w:rPr>
        <w:t>arr</w:t>
      </w:r>
      <w:r w:rsidRPr="00836196">
        <w:rPr>
          <w:iCs/>
          <w:color w:val="FF0000"/>
          <w:sz w:val="20"/>
        </w:rPr>
        <w:t>的值。</w:t>
      </w:r>
    </w:p>
    <w:p w14:paraId="6E28320E" w14:textId="77777777" w:rsidR="00AD27C5" w:rsidRPr="00836196" w:rsidRDefault="0017798A" w:rsidP="00AD27C5">
      <w:pPr>
        <w:pStyle w:val="J"/>
        <w:numPr>
          <w:ilvl w:val="0"/>
          <w:numId w:val="0"/>
        </w:numPr>
        <w:tabs>
          <w:tab w:val="clear" w:pos="426"/>
        </w:tabs>
        <w:spacing w:after="72"/>
        <w:ind w:left="426"/>
        <w:rPr>
          <w:iCs/>
          <w:color w:val="FF0000"/>
        </w:rPr>
      </w:pPr>
      <w:r w:rsidRPr="00836196">
        <w:rPr>
          <w:rFonts w:hint="eastAsia"/>
          <w:color w:val="FF0000"/>
        </w:rPr>
        <w:t>於本題中，</w:t>
      </w:r>
      <w:r w:rsidR="00AD27C5" w:rsidRPr="00836196">
        <w:rPr>
          <w:rFonts w:hint="eastAsia"/>
          <w:iCs/>
          <w:color w:val="FF0000"/>
        </w:rPr>
        <w:t>若於</w:t>
      </w:r>
      <w:r w:rsidR="00AD27C5" w:rsidRPr="00836196">
        <w:rPr>
          <w:rFonts w:hint="eastAsia"/>
          <w:iCs/>
          <w:color w:val="FF0000"/>
        </w:rPr>
        <w:t xml:space="preserve">main() </w:t>
      </w:r>
      <w:r w:rsidR="00AD27C5" w:rsidRPr="00836196">
        <w:rPr>
          <w:rFonts w:hint="eastAsia"/>
          <w:iCs/>
          <w:color w:val="FF0000"/>
        </w:rPr>
        <w:t>中撰寫如下左邊的程式碼，應該可以得到右邊的結果：</w:t>
      </w:r>
    </w:p>
    <w:tbl>
      <w:tblPr>
        <w:tblStyle w:val="10"/>
        <w:tblW w:w="7167" w:type="dxa"/>
        <w:tblInd w:w="4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150"/>
        <w:gridCol w:w="4017"/>
      </w:tblGrid>
      <w:tr w:rsidR="00836196" w:rsidRPr="00836196" w14:paraId="6E283219" w14:textId="77777777" w:rsidTr="00D831D4">
        <w:trPr>
          <w:trHeight w:val="2361"/>
        </w:trPr>
        <w:tc>
          <w:tcPr>
            <w:tcW w:w="3150" w:type="dxa"/>
            <w:tcBorders>
              <w:top w:val="nil"/>
            </w:tcBorders>
          </w:tcPr>
          <w:p w14:paraId="6E28320F" w14:textId="77777777" w:rsidR="0017798A" w:rsidRPr="00836196" w:rsidRDefault="0017798A" w:rsidP="0017798A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int[] a={-4,190,300,12,-7,8};</w:t>
            </w:r>
          </w:p>
          <w:p w14:paraId="6E283210" w14:textId="77777777" w:rsidR="0017798A" w:rsidRPr="00836196" w:rsidRDefault="0017798A" w:rsidP="0017798A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int[] b={0,2,4,3,6,7};</w:t>
            </w:r>
          </w:p>
          <w:p w14:paraId="6E283211" w14:textId="77777777" w:rsidR="0017798A" w:rsidRPr="00836196" w:rsidRDefault="002B75DC" w:rsidP="0017798A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My</w:t>
            </w:r>
            <w:r w:rsidR="0017798A" w:rsidRPr="00836196">
              <w:rPr>
                <w:color w:val="FF0000"/>
              </w:rPr>
              <w:t xml:space="preserve">Clip obj=new </w:t>
            </w:r>
            <w:r w:rsidRPr="00836196">
              <w:rPr>
                <w:color w:val="FF0000"/>
              </w:rPr>
              <w:t>My</w:t>
            </w:r>
            <w:r w:rsidR="0017798A" w:rsidRPr="00836196">
              <w:rPr>
                <w:color w:val="FF0000"/>
              </w:rPr>
              <w:t>Clip(0,255);</w:t>
            </w:r>
          </w:p>
          <w:p w14:paraId="6E283212" w14:textId="77777777" w:rsidR="0017798A" w:rsidRPr="00836196" w:rsidRDefault="0017798A" w:rsidP="0017798A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obj.clip(a);</w:t>
            </w:r>
          </w:p>
          <w:p w14:paraId="6E283213" w14:textId="77777777" w:rsidR="0017798A" w:rsidRPr="00836196" w:rsidRDefault="0017798A" w:rsidP="0017798A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obj.print_</w:t>
            </w:r>
            <w:r w:rsidR="008128B5" w:rsidRPr="00836196">
              <w:rPr>
                <w:color w:val="FF0000"/>
              </w:rPr>
              <w:t>arr</w:t>
            </w:r>
            <w:r w:rsidRPr="00836196">
              <w:rPr>
                <w:color w:val="FF0000"/>
              </w:rPr>
              <w:t>(a);</w:t>
            </w:r>
          </w:p>
          <w:p w14:paraId="6E283214" w14:textId="77777777" w:rsidR="0017798A" w:rsidRPr="00836196" w:rsidRDefault="0017798A" w:rsidP="0017798A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obj.set_range(3,5);</w:t>
            </w:r>
          </w:p>
          <w:p w14:paraId="6E283215" w14:textId="77777777" w:rsidR="0017798A" w:rsidRPr="00836196" w:rsidRDefault="0017798A" w:rsidP="0017798A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obj.clip(b);</w:t>
            </w:r>
          </w:p>
          <w:p w14:paraId="6E283216" w14:textId="77777777" w:rsidR="00AD27C5" w:rsidRPr="00836196" w:rsidRDefault="0017798A" w:rsidP="008128B5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obj.print_</w:t>
            </w:r>
            <w:r w:rsidR="008128B5" w:rsidRPr="00836196">
              <w:rPr>
                <w:color w:val="FF0000"/>
              </w:rPr>
              <w:t>arr</w:t>
            </w:r>
            <w:r w:rsidRPr="00836196">
              <w:rPr>
                <w:color w:val="FF0000"/>
              </w:rPr>
              <w:t>(b);</w:t>
            </w:r>
          </w:p>
        </w:tc>
        <w:tc>
          <w:tcPr>
            <w:tcW w:w="4017" w:type="dxa"/>
            <w:tcBorders>
              <w:top w:val="nil"/>
            </w:tcBorders>
          </w:tcPr>
          <w:p w14:paraId="6E283217" w14:textId="77777777" w:rsidR="0017798A" w:rsidRPr="00836196" w:rsidRDefault="0017798A" w:rsidP="0017798A">
            <w:pPr>
              <w:pStyle w:val="J6"/>
              <w:rPr>
                <w:rFonts w:ascii="Courier New" w:hAnsi="Courier New" w:cs="Courier New"/>
                <w:iCs/>
                <w:color w:val="FF0000"/>
                <w:spacing w:val="-2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  <w:spacing w:val="-2"/>
              </w:rPr>
              <w:t>After clipped:  0 190 255  12   0   8</w:t>
            </w:r>
          </w:p>
          <w:p w14:paraId="6E283218" w14:textId="77777777" w:rsidR="00AD27C5" w:rsidRPr="00836196" w:rsidRDefault="0017798A" w:rsidP="00D831D4">
            <w:pPr>
              <w:pStyle w:val="J6"/>
              <w:rPr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  <w:spacing w:val="-2"/>
              </w:rPr>
              <w:t>After clipped:  3   3    4   3   5   5</w:t>
            </w:r>
          </w:p>
        </w:tc>
      </w:tr>
    </w:tbl>
    <w:p w14:paraId="4AE6F832" w14:textId="36422BD8" w:rsidR="00CA1DA3" w:rsidRDefault="00CA1DA3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CA1DA3">
        <w:rPr>
          <w:b/>
          <w:color w:val="FFFFFF"/>
          <w:sz w:val="21"/>
          <w:szCs w:val="21"/>
          <w:shd w:val="clear" w:color="auto" w:fill="800080"/>
        </w:rPr>
        <w:lastRenderedPageBreak/>
        <w:drawing>
          <wp:anchor distT="0" distB="0" distL="114300" distR="114300" simplePos="0" relativeHeight="251659264" behindDoc="0" locked="0" layoutInCell="1" allowOverlap="1" wp14:anchorId="57BB86CF" wp14:editId="21BE3901">
            <wp:simplePos x="577273" y="646545"/>
            <wp:positionH relativeFrom="column">
              <wp:align>left</wp:align>
            </wp:positionH>
            <wp:positionV relativeFrom="paragraph">
              <wp:align>top</wp:align>
            </wp:positionV>
            <wp:extent cx="4648849" cy="6106377"/>
            <wp:effectExtent l="0" t="0" r="0" b="8890"/>
            <wp:wrapSquare wrapText="bothSides"/>
            <wp:docPr id="140381219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12198" name="圖片 1" descr="一張含有 文字, 螢幕擷取畫面, 軟體, 多媒體軟體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21"/>
          <w:szCs w:val="21"/>
          <w:shd w:val="clear" w:color="auto" w:fill="800080"/>
        </w:rPr>
        <w:br w:type="textWrapping" w:clear="all"/>
      </w:r>
    </w:p>
    <w:p w14:paraId="6E28321A" w14:textId="7D6FF3C0" w:rsidR="00A125EE" w:rsidRPr="0045079C" w:rsidRDefault="003C155D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>9.3</w:t>
      </w:r>
      <w:r w:rsidR="005B7473">
        <w:rPr>
          <w:b/>
          <w:color w:val="FFFFFF"/>
          <w:sz w:val="21"/>
          <w:szCs w:val="21"/>
          <w:shd w:val="clear" w:color="auto" w:fill="800080"/>
        </w:rPr>
        <w:t xml:space="preserve"> </w:t>
      </w:r>
      <w:r w:rsidR="005B7473" w:rsidRPr="005B7473">
        <w:rPr>
          <w:rFonts w:hint="eastAsia"/>
          <w:b/>
          <w:color w:val="FFFFFF"/>
          <w:sz w:val="21"/>
          <w:szCs w:val="21"/>
          <w:shd w:val="clear" w:color="auto" w:fill="800080"/>
        </w:rPr>
        <w:t>物件變數的使用</w:t>
      </w:r>
      <w:r w:rsidR="00A125EE"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 </w:t>
      </w:r>
    </w:p>
    <w:p w14:paraId="6E28321B" w14:textId="2398BD3C" w:rsidR="00A62C86" w:rsidRDefault="00CA1DA3" w:rsidP="00387201">
      <w:pPr>
        <w:pStyle w:val="J"/>
        <w:tabs>
          <w:tab w:val="clear" w:pos="426"/>
          <w:tab w:val="clear" w:pos="840"/>
        </w:tabs>
        <w:spacing w:after="72"/>
        <w:ind w:left="426" w:hanging="426"/>
        <w:rPr>
          <w:iCs/>
          <w:color w:val="FF0000"/>
        </w:rPr>
      </w:pPr>
      <w:r w:rsidRPr="00CA1DA3">
        <w:rPr>
          <w:b/>
          <w:color w:val="FFFFFF"/>
          <w:sz w:val="21"/>
          <w:szCs w:val="21"/>
          <w:shd w:val="clear" w:color="auto" w:fill="800080"/>
        </w:rPr>
        <w:lastRenderedPageBreak/>
        <w:drawing>
          <wp:anchor distT="0" distB="0" distL="114300" distR="114300" simplePos="0" relativeHeight="251660288" behindDoc="0" locked="0" layoutInCell="1" allowOverlap="1" wp14:anchorId="2B652A06" wp14:editId="00E03DF5">
            <wp:simplePos x="0" y="0"/>
            <wp:positionH relativeFrom="column">
              <wp:posOffset>184901</wp:posOffset>
            </wp:positionH>
            <wp:positionV relativeFrom="paragraph">
              <wp:posOffset>-231</wp:posOffset>
            </wp:positionV>
            <wp:extent cx="4201111" cy="4458322"/>
            <wp:effectExtent l="0" t="0" r="9525" b="0"/>
            <wp:wrapTopAndBottom/>
            <wp:docPr id="1704433577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33577" name="圖片 1" descr="一張含有 文字, 螢幕擷取畫面, 軟體, 陳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143" w:rsidRPr="00836196">
        <w:rPr>
          <w:rFonts w:hint="eastAsia"/>
          <w:iCs/>
          <w:color w:val="FF0000"/>
        </w:rPr>
        <w:t>Ch9_</w:t>
      </w:r>
      <w:r w:rsidR="00A62C86" w:rsidRPr="00836196">
        <w:rPr>
          <w:rFonts w:hint="eastAsia"/>
          <w:iCs/>
          <w:color w:val="FF0000"/>
        </w:rPr>
        <w:t>11</w:t>
      </w:r>
      <w:r w:rsidR="00A62C86" w:rsidRPr="00836196">
        <w:rPr>
          <w:rFonts w:hint="eastAsia"/>
          <w:iCs/>
          <w:color w:val="FF0000"/>
        </w:rPr>
        <w:t>的</w:t>
      </w:r>
      <w:r w:rsidR="00A62C86" w:rsidRPr="00836196">
        <w:rPr>
          <w:rFonts w:hint="eastAsia"/>
          <w:iCs/>
          <w:color w:val="FF0000"/>
        </w:rPr>
        <w:t xml:space="preserve">compare() </w:t>
      </w:r>
      <w:r w:rsidR="004B7352" w:rsidRPr="00836196">
        <w:rPr>
          <w:rFonts w:hint="eastAsia"/>
          <w:iCs/>
          <w:color w:val="FF0000"/>
        </w:rPr>
        <w:t>函數</w:t>
      </w:r>
      <w:r w:rsidR="00A62C86" w:rsidRPr="00836196">
        <w:rPr>
          <w:rFonts w:hint="eastAsia"/>
          <w:iCs/>
          <w:color w:val="FF0000"/>
        </w:rPr>
        <w:t>是撰寫在</w:t>
      </w:r>
      <w:r w:rsidR="00404D8F" w:rsidRPr="00836196">
        <w:rPr>
          <w:rFonts w:hint="eastAsia"/>
          <w:iCs/>
          <w:color w:val="FF0000"/>
        </w:rPr>
        <w:t>Circle</w:t>
      </w:r>
      <w:r w:rsidR="00A62C86" w:rsidRPr="00836196">
        <w:rPr>
          <w:rFonts w:hint="eastAsia"/>
          <w:iCs/>
          <w:color w:val="FF0000"/>
        </w:rPr>
        <w:t>類別內。試修改</w:t>
      </w:r>
      <w:r w:rsidR="00A62C86" w:rsidRPr="00836196">
        <w:rPr>
          <w:rFonts w:hint="eastAsia"/>
          <w:iCs/>
          <w:color w:val="FF0000"/>
        </w:rPr>
        <w:t xml:space="preserve">compare() </w:t>
      </w:r>
      <w:r w:rsidR="004B7352" w:rsidRPr="00836196">
        <w:rPr>
          <w:rFonts w:hint="eastAsia"/>
          <w:iCs/>
          <w:color w:val="FF0000"/>
        </w:rPr>
        <w:t>函數</w:t>
      </w:r>
      <w:r w:rsidR="00A62C86" w:rsidRPr="00836196">
        <w:rPr>
          <w:rFonts w:hint="eastAsia"/>
          <w:iCs/>
          <w:color w:val="FF0000"/>
        </w:rPr>
        <w:t>，使得它是類別</w:t>
      </w:r>
      <w:r w:rsidR="00A62C86" w:rsidRPr="00836196">
        <w:rPr>
          <w:rFonts w:hint="cs"/>
          <w:iCs/>
          <w:color w:val="FF0000"/>
        </w:rPr>
        <w:t> </w:t>
      </w:r>
      <w:r w:rsidR="00E26143" w:rsidRPr="00836196">
        <w:rPr>
          <w:rFonts w:hint="eastAsia"/>
          <w:iCs/>
          <w:color w:val="FF0000"/>
        </w:rPr>
        <w:t>Ch9_</w:t>
      </w:r>
      <w:r w:rsidR="00A62C86" w:rsidRPr="00836196">
        <w:rPr>
          <w:rFonts w:hint="eastAsia"/>
          <w:iCs/>
          <w:color w:val="FF0000"/>
        </w:rPr>
        <w:t>11</w:t>
      </w:r>
      <w:r w:rsidR="00A62C86" w:rsidRPr="00836196">
        <w:rPr>
          <w:rFonts w:hint="eastAsia"/>
          <w:iCs/>
          <w:color w:val="FF0000"/>
        </w:rPr>
        <w:t>裡的函數成員，而不是</w:t>
      </w:r>
      <w:r w:rsidR="00404D8F" w:rsidRPr="00836196">
        <w:rPr>
          <w:rFonts w:hint="eastAsia"/>
          <w:iCs/>
          <w:color w:val="FF0000"/>
        </w:rPr>
        <w:t>Circle</w:t>
      </w:r>
      <w:r w:rsidR="00A62C86" w:rsidRPr="00836196">
        <w:rPr>
          <w:rFonts w:hint="eastAsia"/>
          <w:iCs/>
          <w:color w:val="FF0000"/>
        </w:rPr>
        <w:t>類別的函數成員。</w:t>
      </w:r>
    </w:p>
    <w:p w14:paraId="0A4E6E0D" w14:textId="06300FBF" w:rsidR="00CA1DA3" w:rsidRPr="00836196" w:rsidRDefault="00CA1DA3" w:rsidP="00CA1DA3">
      <w:pPr>
        <w:pStyle w:val="J"/>
        <w:numPr>
          <w:ilvl w:val="0"/>
          <w:numId w:val="0"/>
        </w:numPr>
        <w:tabs>
          <w:tab w:val="clear" w:pos="426"/>
        </w:tabs>
        <w:spacing w:after="72"/>
        <w:ind w:left="426"/>
        <w:rPr>
          <w:rFonts w:hint="eastAsia"/>
          <w:iCs/>
          <w:color w:val="FF0000"/>
        </w:rPr>
      </w:pPr>
      <w:r w:rsidRPr="00CA1DA3">
        <w:rPr>
          <w:iCs/>
          <w:color w:val="FF0000"/>
        </w:rPr>
        <w:lastRenderedPageBreak/>
        <w:drawing>
          <wp:inline distT="0" distB="0" distL="0" distR="0" wp14:anchorId="7CD8D1B3" wp14:editId="24F1AC87">
            <wp:extent cx="4784090" cy="7056755"/>
            <wp:effectExtent l="0" t="0" r="0" b="0"/>
            <wp:docPr id="208969948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99481" name="圖片 1" descr="一張含有 文字, 螢幕擷取畫面, 軟體, 多媒體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1C" w14:textId="77777777" w:rsidR="00CF286C" w:rsidRPr="00836196" w:rsidRDefault="00CF286C" w:rsidP="00387201">
      <w:pPr>
        <w:pStyle w:val="J"/>
        <w:tabs>
          <w:tab w:val="clear" w:pos="426"/>
          <w:tab w:val="clear" w:pos="840"/>
        </w:tabs>
        <w:spacing w:after="72"/>
        <w:ind w:left="426" w:hanging="426"/>
        <w:rPr>
          <w:iCs/>
          <w:color w:val="FF0000"/>
        </w:rPr>
      </w:pPr>
      <w:r w:rsidRPr="00836196">
        <w:rPr>
          <w:rFonts w:hint="eastAsia"/>
          <w:iCs/>
          <w:color w:val="FF0000"/>
        </w:rPr>
        <w:lastRenderedPageBreak/>
        <w:t>假設我們想設計一類別</w:t>
      </w:r>
      <w:r w:rsidR="00E026E1" w:rsidRPr="00836196">
        <w:rPr>
          <w:rFonts w:hint="eastAsia"/>
          <w:iCs/>
          <w:color w:val="FF0000"/>
        </w:rPr>
        <w:t>Fraction</w:t>
      </w:r>
      <w:r w:rsidRPr="00836196">
        <w:rPr>
          <w:rFonts w:hint="eastAsia"/>
          <w:iCs/>
          <w:color w:val="FF0000"/>
        </w:rPr>
        <w:t>，可用來處理分數的一些相關運算。</w:t>
      </w:r>
      <w:r w:rsidR="00E026E1" w:rsidRPr="00836196">
        <w:rPr>
          <w:rFonts w:hint="eastAsia"/>
          <w:iCs/>
          <w:color w:val="FF0000"/>
        </w:rPr>
        <w:t>Fraction</w:t>
      </w:r>
      <w:r w:rsidRPr="00836196">
        <w:rPr>
          <w:rFonts w:hint="eastAsia"/>
          <w:iCs/>
          <w:color w:val="FF0000"/>
        </w:rPr>
        <w:t>類別初步的撰寫如下：</w:t>
      </w:r>
    </w:p>
    <w:tbl>
      <w:tblPr>
        <w:tblStyle w:val="10"/>
        <w:tblW w:w="6943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06"/>
        <w:gridCol w:w="6537"/>
      </w:tblGrid>
      <w:tr w:rsidR="00836196" w:rsidRPr="00836196" w14:paraId="6E283235" w14:textId="77777777" w:rsidTr="00D831D4">
        <w:trPr>
          <w:trHeight w:val="3381"/>
        </w:trPr>
        <w:tc>
          <w:tcPr>
            <w:tcW w:w="406" w:type="dxa"/>
            <w:tcBorders>
              <w:top w:val="nil"/>
            </w:tcBorders>
          </w:tcPr>
          <w:p w14:paraId="6E28321D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 w:hint="eastAsia"/>
                <w:i/>
                <w:color w:val="FF0000"/>
                <w:sz w:val="19"/>
                <w:szCs w:val="19"/>
              </w:rPr>
              <w:t>01</w:t>
            </w:r>
          </w:p>
          <w:p w14:paraId="6E28321E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02</w:t>
            </w:r>
          </w:p>
          <w:p w14:paraId="6E28321F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03</w:t>
            </w:r>
          </w:p>
          <w:p w14:paraId="6E283220" w14:textId="77777777" w:rsidR="002E49F7" w:rsidRPr="00836196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04</w:t>
            </w:r>
          </w:p>
          <w:p w14:paraId="6E283221" w14:textId="77777777" w:rsidR="00C80F08" w:rsidRPr="00836196" w:rsidRDefault="00C80F08" w:rsidP="00C80F08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05</w:t>
            </w:r>
          </w:p>
          <w:p w14:paraId="6E283222" w14:textId="77777777" w:rsidR="00C80F08" w:rsidRPr="00836196" w:rsidRDefault="00C80F08" w:rsidP="00C80F08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06</w:t>
            </w:r>
          </w:p>
          <w:p w14:paraId="6E283223" w14:textId="77777777" w:rsidR="00C80F08" w:rsidRPr="00836196" w:rsidRDefault="00C80F08" w:rsidP="00C80F08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07</w:t>
            </w:r>
          </w:p>
          <w:p w14:paraId="6E283224" w14:textId="77777777" w:rsidR="00C80F08" w:rsidRPr="00836196" w:rsidRDefault="00C80F08" w:rsidP="00C80F08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08</w:t>
            </w:r>
          </w:p>
          <w:p w14:paraId="6E283225" w14:textId="77777777" w:rsidR="00C80F08" w:rsidRPr="00836196" w:rsidRDefault="00C80F08" w:rsidP="00C80F08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09</w:t>
            </w:r>
          </w:p>
          <w:p w14:paraId="6E283226" w14:textId="77777777" w:rsidR="00C80F08" w:rsidRPr="00836196" w:rsidRDefault="00C80F08" w:rsidP="00C80F08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10</w:t>
            </w:r>
          </w:p>
          <w:p w14:paraId="6E283227" w14:textId="77777777" w:rsidR="00C80F08" w:rsidRPr="00836196" w:rsidRDefault="00C80F08" w:rsidP="00C80F08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11</w:t>
            </w:r>
          </w:p>
          <w:p w14:paraId="6E283228" w14:textId="77777777" w:rsidR="00C80F08" w:rsidRPr="00836196" w:rsidRDefault="008128B5" w:rsidP="00C80F08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36196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12</w:t>
            </w:r>
          </w:p>
        </w:tc>
        <w:tc>
          <w:tcPr>
            <w:tcW w:w="6537" w:type="dxa"/>
            <w:tcBorders>
              <w:top w:val="nil"/>
            </w:tcBorders>
          </w:tcPr>
          <w:p w14:paraId="6E283229" w14:textId="77777777" w:rsidR="00C80F08" w:rsidRPr="00836196" w:rsidRDefault="00DA0994" w:rsidP="00C80F08">
            <w:pPr>
              <w:pStyle w:val="J6"/>
              <w:rPr>
                <w:color w:val="FF0000"/>
              </w:rPr>
            </w:pPr>
            <w:r w:rsidRPr="00836196">
              <w:rPr>
                <w:rFonts w:hint="eastAsia"/>
                <w:color w:val="FF0000"/>
              </w:rPr>
              <w:t xml:space="preserve">class </w:t>
            </w:r>
            <w:r w:rsidR="00E026E1" w:rsidRPr="00836196">
              <w:rPr>
                <w:rFonts w:hint="eastAsia"/>
                <w:iCs/>
                <w:color w:val="FF0000"/>
              </w:rPr>
              <w:t>Fraction</w:t>
            </w:r>
            <w:r w:rsidR="00C80F08" w:rsidRPr="00836196">
              <w:rPr>
                <w:color w:val="FF0000"/>
              </w:rPr>
              <w:t>{</w:t>
            </w:r>
            <w:r w:rsidR="00C80F08" w:rsidRPr="00836196">
              <w:rPr>
                <w:rFonts w:hint="eastAsia"/>
                <w:color w:val="FF0000"/>
              </w:rPr>
              <w:t xml:space="preserve">   // </w:t>
            </w:r>
            <w:r w:rsidR="00C80F08" w:rsidRPr="00836196">
              <w:rPr>
                <w:rFonts w:hint="eastAsia"/>
                <w:color w:val="FF0000"/>
              </w:rPr>
              <w:t>分數類別</w:t>
            </w:r>
            <w:r w:rsidR="00C80F08" w:rsidRPr="00836196">
              <w:rPr>
                <w:color w:val="FF0000"/>
              </w:rPr>
              <w:t xml:space="preserve">   </w:t>
            </w:r>
          </w:p>
          <w:p w14:paraId="6E28322A" w14:textId="77777777" w:rsidR="00C80F08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</w:t>
            </w:r>
            <w:r w:rsidR="00DA0994" w:rsidRPr="00836196">
              <w:rPr>
                <w:rFonts w:hint="eastAsia"/>
                <w:color w:val="FF0000"/>
              </w:rPr>
              <w:t>private</w:t>
            </w:r>
            <w:r w:rsidR="00DA0994" w:rsidRPr="00836196">
              <w:rPr>
                <w:color w:val="FF0000"/>
              </w:rPr>
              <w:t xml:space="preserve"> </w:t>
            </w:r>
            <w:r w:rsidRPr="00836196">
              <w:rPr>
                <w:color w:val="FF0000"/>
              </w:rPr>
              <w:t>int n</w:t>
            </w:r>
            <w:r w:rsidR="003D72EF" w:rsidRPr="00836196">
              <w:rPr>
                <w:color w:val="FF0000"/>
              </w:rPr>
              <w:t>um</w:t>
            </w:r>
            <w:r w:rsidR="00DA0994" w:rsidRPr="00836196">
              <w:rPr>
                <w:color w:val="FF0000"/>
              </w:rPr>
              <w:t>,d</w:t>
            </w:r>
            <w:r w:rsidR="003D72EF" w:rsidRPr="00836196">
              <w:rPr>
                <w:color w:val="FF0000"/>
              </w:rPr>
              <w:t>en</w:t>
            </w:r>
            <w:r w:rsidRPr="00836196">
              <w:rPr>
                <w:color w:val="FF0000"/>
              </w:rPr>
              <w:t>;</w:t>
            </w:r>
          </w:p>
          <w:p w14:paraId="6E28322B" w14:textId="77777777" w:rsidR="00C80F08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</w:t>
            </w:r>
            <w:r w:rsidRPr="00836196">
              <w:rPr>
                <w:rFonts w:hint="eastAsia"/>
                <w:color w:val="FF0000"/>
              </w:rPr>
              <w:t xml:space="preserve">public void setN(int </w:t>
            </w:r>
            <w:r w:rsidR="003D72EF" w:rsidRPr="00836196">
              <w:rPr>
                <w:rFonts w:hint="eastAsia"/>
                <w:color w:val="FF0000"/>
              </w:rPr>
              <w:t>n</w:t>
            </w:r>
            <w:r w:rsidRPr="00836196">
              <w:rPr>
                <w:rFonts w:hint="eastAsia"/>
                <w:color w:val="FF0000"/>
              </w:rPr>
              <w:t>)</w:t>
            </w:r>
            <w:r w:rsidR="00DA0994" w:rsidRPr="00836196">
              <w:rPr>
                <w:rFonts w:hint="eastAsia"/>
                <w:color w:val="FF0000"/>
              </w:rPr>
              <w:t xml:space="preserve"> {</w:t>
            </w:r>
            <w:r w:rsidRPr="00836196">
              <w:rPr>
                <w:rFonts w:hint="eastAsia"/>
                <w:color w:val="FF0000"/>
              </w:rPr>
              <w:t xml:space="preserve"> </w:t>
            </w:r>
            <w:r w:rsidRPr="00836196">
              <w:rPr>
                <w:rFonts w:hint="eastAsia"/>
                <w:color w:val="FF0000"/>
              </w:rPr>
              <w:tab/>
              <w:t xml:space="preserve">// </w:t>
            </w:r>
            <w:r w:rsidRPr="00836196">
              <w:rPr>
                <w:rFonts w:hint="eastAsia"/>
                <w:color w:val="FF0000"/>
              </w:rPr>
              <w:t>設定分子</w:t>
            </w:r>
            <w:r w:rsidRPr="00836196">
              <w:rPr>
                <w:rFonts w:hint="eastAsia"/>
                <w:color w:val="FF0000"/>
              </w:rPr>
              <w:t xml:space="preserve">      </w:t>
            </w:r>
          </w:p>
          <w:p w14:paraId="6E28322C" w14:textId="77777777" w:rsidR="00C80F08" w:rsidRPr="00836196" w:rsidRDefault="00C80F08" w:rsidP="00DA0994">
            <w:pPr>
              <w:pStyle w:val="J6"/>
              <w:ind w:firstLineChars="100" w:firstLine="190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 n</w:t>
            </w:r>
            <w:r w:rsidR="003D72EF" w:rsidRPr="00836196">
              <w:rPr>
                <w:color w:val="FF0000"/>
              </w:rPr>
              <w:t>um</w:t>
            </w:r>
            <w:r w:rsidRPr="00836196">
              <w:rPr>
                <w:color w:val="FF0000"/>
              </w:rPr>
              <w:t>=n;</w:t>
            </w:r>
          </w:p>
          <w:p w14:paraId="6E28322D" w14:textId="77777777" w:rsidR="00C80F08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</w:t>
            </w:r>
            <w:r w:rsidRPr="00836196">
              <w:rPr>
                <w:rFonts w:hint="eastAsia"/>
                <w:color w:val="FF0000"/>
              </w:rPr>
              <w:t xml:space="preserve"> </w:t>
            </w:r>
            <w:r w:rsidRPr="00836196">
              <w:rPr>
                <w:color w:val="FF0000"/>
              </w:rPr>
              <w:t>}</w:t>
            </w:r>
          </w:p>
          <w:p w14:paraId="6E28322E" w14:textId="77777777" w:rsidR="00C80F08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rFonts w:hint="eastAsia"/>
                <w:color w:val="FF0000"/>
              </w:rPr>
              <w:t xml:space="preserve">   public void setD(int </w:t>
            </w:r>
            <w:r w:rsidR="003D72EF" w:rsidRPr="00836196">
              <w:rPr>
                <w:color w:val="FF0000"/>
              </w:rPr>
              <w:t>d</w:t>
            </w:r>
            <w:r w:rsidRPr="00836196">
              <w:rPr>
                <w:rFonts w:hint="eastAsia"/>
                <w:color w:val="FF0000"/>
              </w:rPr>
              <w:t>){</w:t>
            </w:r>
            <w:r w:rsidRPr="00836196">
              <w:rPr>
                <w:rFonts w:hint="eastAsia"/>
                <w:color w:val="FF0000"/>
              </w:rPr>
              <w:tab/>
            </w:r>
            <w:r w:rsidR="003D72EF" w:rsidRPr="00836196">
              <w:rPr>
                <w:color w:val="FF0000"/>
              </w:rPr>
              <w:tab/>
            </w:r>
            <w:r w:rsidRPr="00836196">
              <w:rPr>
                <w:rFonts w:hint="eastAsia"/>
                <w:color w:val="FF0000"/>
              </w:rPr>
              <w:t xml:space="preserve">// </w:t>
            </w:r>
            <w:r w:rsidRPr="00836196">
              <w:rPr>
                <w:rFonts w:hint="eastAsia"/>
                <w:color w:val="FF0000"/>
              </w:rPr>
              <w:t>設定分母</w:t>
            </w:r>
            <w:r w:rsidRPr="00836196">
              <w:rPr>
                <w:color w:val="FF0000"/>
              </w:rPr>
              <w:t xml:space="preserve">     </w:t>
            </w:r>
          </w:p>
          <w:p w14:paraId="6E28322F" w14:textId="77777777" w:rsidR="00C80F08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   d</w:t>
            </w:r>
            <w:r w:rsidR="003D72EF" w:rsidRPr="00836196">
              <w:rPr>
                <w:color w:val="FF0000"/>
              </w:rPr>
              <w:t>en</w:t>
            </w:r>
            <w:r w:rsidRPr="00836196">
              <w:rPr>
                <w:color w:val="FF0000"/>
              </w:rPr>
              <w:t>=</w:t>
            </w:r>
            <w:r w:rsidR="003D72EF" w:rsidRPr="00836196">
              <w:rPr>
                <w:color w:val="FF0000"/>
              </w:rPr>
              <w:t>d</w:t>
            </w:r>
            <w:r w:rsidRPr="00836196">
              <w:rPr>
                <w:color w:val="FF0000"/>
              </w:rPr>
              <w:t xml:space="preserve">; </w:t>
            </w:r>
          </w:p>
          <w:p w14:paraId="6E283230" w14:textId="77777777" w:rsidR="00C80F08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}      </w:t>
            </w:r>
          </w:p>
          <w:p w14:paraId="6E283231" w14:textId="77777777" w:rsidR="00C80F08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public void show(){</w:t>
            </w:r>
          </w:p>
          <w:p w14:paraId="6E283232" w14:textId="77777777" w:rsidR="00C80F08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rFonts w:hint="eastAsia"/>
                <w:color w:val="FF0000"/>
              </w:rPr>
              <w:t xml:space="preserve">      System.out.println(n+"/"+d);   // </w:t>
            </w:r>
            <w:r w:rsidRPr="00836196">
              <w:rPr>
                <w:rFonts w:hint="eastAsia"/>
                <w:color w:val="FF0000"/>
              </w:rPr>
              <w:t>顯示分數</w:t>
            </w:r>
          </w:p>
          <w:p w14:paraId="6E283233" w14:textId="77777777" w:rsidR="00C80F08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 xml:space="preserve">   }      </w:t>
            </w:r>
          </w:p>
          <w:p w14:paraId="6E283234" w14:textId="77777777" w:rsidR="002E49F7" w:rsidRPr="00836196" w:rsidRDefault="00C80F08" w:rsidP="00C80F08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}</w:t>
            </w:r>
          </w:p>
        </w:tc>
      </w:tr>
    </w:tbl>
    <w:p w14:paraId="6E283236" w14:textId="77777777" w:rsidR="00DA0994" w:rsidRPr="00836196" w:rsidRDefault="00CF286C" w:rsidP="0057132A">
      <w:pPr>
        <w:pStyle w:val="JAVA"/>
        <w:numPr>
          <w:ilvl w:val="0"/>
          <w:numId w:val="0"/>
        </w:numPr>
        <w:spacing w:beforeLines="50" w:before="120" w:afterLines="30" w:after="72"/>
        <w:ind w:left="425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上面的程式碼初步定義了</w:t>
      </w:r>
      <w:r w:rsidR="00E026E1" w:rsidRPr="00836196">
        <w:rPr>
          <w:rFonts w:hint="eastAsia"/>
          <w:iCs/>
          <w:color w:val="FF0000"/>
        </w:rPr>
        <w:t>Fraction</w:t>
      </w:r>
      <w:r w:rsidRPr="00836196">
        <w:rPr>
          <w:rFonts w:hint="eastAsia"/>
          <w:iCs/>
          <w:color w:val="FF0000"/>
          <w:sz w:val="20"/>
        </w:rPr>
        <w:t>類別，它具有兩個資料成員，分別為分子</w:t>
      </w:r>
      <w:r w:rsidR="003D72EF" w:rsidRPr="00836196">
        <w:rPr>
          <w:rFonts w:hint="eastAsia"/>
          <w:iCs/>
          <w:color w:val="FF0000"/>
          <w:sz w:val="20"/>
        </w:rPr>
        <w:t>num</w:t>
      </w:r>
      <w:r w:rsidR="003D72EF" w:rsidRPr="00836196">
        <w:rPr>
          <w:iCs/>
          <w:color w:val="FF0000"/>
          <w:sz w:val="20"/>
        </w:rPr>
        <w:t xml:space="preserve"> </w:t>
      </w:r>
      <w:r w:rsidRPr="00836196">
        <w:rPr>
          <w:rFonts w:hint="eastAsia"/>
          <w:iCs/>
          <w:color w:val="FF0000"/>
          <w:sz w:val="20"/>
        </w:rPr>
        <w:t>（</w:t>
      </w:r>
      <w:r w:rsidRPr="00836196">
        <w:rPr>
          <w:rFonts w:hint="eastAsia"/>
          <w:iCs/>
          <w:color w:val="FF0000"/>
          <w:sz w:val="20"/>
          <w:u w:val="single"/>
        </w:rPr>
        <w:t>num</w:t>
      </w:r>
      <w:r w:rsidRPr="00836196">
        <w:rPr>
          <w:rFonts w:hint="eastAsia"/>
          <w:iCs/>
          <w:color w:val="FF0000"/>
          <w:sz w:val="20"/>
        </w:rPr>
        <w:t>erator</w:t>
      </w:r>
      <w:r w:rsidRPr="00836196">
        <w:rPr>
          <w:rFonts w:hint="eastAsia"/>
          <w:iCs/>
          <w:color w:val="FF0000"/>
          <w:sz w:val="20"/>
        </w:rPr>
        <w:t>）與分母</w:t>
      </w:r>
      <w:r w:rsidR="003D72EF" w:rsidRPr="00836196">
        <w:rPr>
          <w:rFonts w:hint="eastAsia"/>
          <w:iCs/>
          <w:color w:val="FF0000"/>
          <w:sz w:val="20"/>
        </w:rPr>
        <w:t>den</w:t>
      </w:r>
      <w:r w:rsidRPr="00836196">
        <w:rPr>
          <w:rFonts w:hint="eastAsia"/>
          <w:iCs/>
          <w:color w:val="FF0000"/>
          <w:sz w:val="20"/>
        </w:rPr>
        <w:t>（</w:t>
      </w:r>
      <w:r w:rsidRPr="00836196">
        <w:rPr>
          <w:iCs/>
          <w:color w:val="FF0000"/>
          <w:sz w:val="20"/>
          <w:u w:val="single"/>
        </w:rPr>
        <w:t>den</w:t>
      </w:r>
      <w:r w:rsidRPr="00836196">
        <w:rPr>
          <w:iCs/>
          <w:color w:val="FF0000"/>
          <w:sz w:val="20"/>
        </w:rPr>
        <w:t>ominator</w:t>
      </w:r>
      <w:r w:rsidRPr="00836196">
        <w:rPr>
          <w:rFonts w:hint="eastAsia"/>
          <w:iCs/>
          <w:color w:val="FF0000"/>
          <w:spacing w:val="-14"/>
          <w:sz w:val="20"/>
        </w:rPr>
        <w:t>），</w:t>
      </w:r>
      <w:r w:rsidR="00DA0994" w:rsidRPr="00836196">
        <w:rPr>
          <w:rFonts w:hint="eastAsia"/>
          <w:iCs/>
          <w:color w:val="FF0000"/>
          <w:sz w:val="20"/>
        </w:rPr>
        <w:t>以及一個</w:t>
      </w:r>
      <w:r w:rsidR="00DA0994" w:rsidRPr="00836196">
        <w:rPr>
          <w:rFonts w:hint="eastAsia"/>
          <w:iCs/>
          <w:color w:val="FF0000"/>
          <w:sz w:val="20"/>
        </w:rPr>
        <w:t>show</w:t>
      </w:r>
      <w:r w:rsidR="00DA0994" w:rsidRPr="00836196">
        <w:rPr>
          <w:iCs/>
          <w:color w:val="FF0000"/>
          <w:sz w:val="20"/>
        </w:rPr>
        <w:t xml:space="preserve">() </w:t>
      </w:r>
      <w:r w:rsidR="00DA0994" w:rsidRPr="00836196">
        <w:rPr>
          <w:iCs/>
          <w:color w:val="FF0000"/>
          <w:sz w:val="20"/>
        </w:rPr>
        <w:t>函數，用來顯示分數。</w:t>
      </w:r>
      <w:r w:rsidR="00DA0994" w:rsidRPr="00836196">
        <w:rPr>
          <w:rFonts w:hint="eastAsia"/>
          <w:iCs/>
          <w:color w:val="FF0000"/>
          <w:sz w:val="20"/>
        </w:rPr>
        <w:t>試依序完成下列各題：</w:t>
      </w:r>
    </w:p>
    <w:p w14:paraId="6E283237" w14:textId="77777777" w:rsidR="00E026E1" w:rsidRPr="00836196" w:rsidRDefault="00E026E1" w:rsidP="00F656F9">
      <w:pPr>
        <w:pStyle w:val="JAVA"/>
        <w:numPr>
          <w:ilvl w:val="0"/>
          <w:numId w:val="12"/>
        </w:numPr>
        <w:spacing w:afterLines="30" w:after="72"/>
        <w:ind w:left="907" w:hanging="34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試</w:t>
      </w:r>
      <w:r w:rsidRPr="00836196">
        <w:rPr>
          <w:rFonts w:hint="eastAsia"/>
          <w:iCs/>
          <w:color w:val="FF0000"/>
          <w:sz w:val="20"/>
        </w:rPr>
        <w:t>設計</w:t>
      </w:r>
      <w:r w:rsidRPr="00836196">
        <w:rPr>
          <w:rFonts w:hint="eastAsia"/>
          <w:iCs/>
          <w:color w:val="FF0000"/>
        </w:rPr>
        <w:t>Fraction</w:t>
      </w:r>
      <w:r w:rsidRPr="00836196">
        <w:rPr>
          <w:rFonts w:hint="eastAsia"/>
          <w:iCs/>
          <w:color w:val="FF0000"/>
          <w:sz w:val="20"/>
        </w:rPr>
        <w:t>類別的建構子</w:t>
      </w:r>
      <w:r w:rsidRPr="00836196">
        <w:rPr>
          <w:rFonts w:hint="eastAsia"/>
          <w:iCs/>
          <w:color w:val="FF0000"/>
        </w:rPr>
        <w:t>Fraction</w:t>
      </w:r>
      <w:r w:rsidRPr="00836196">
        <w:rPr>
          <w:iCs/>
          <w:color w:val="FF0000"/>
          <w:sz w:val="20"/>
        </w:rPr>
        <w:t xml:space="preserve"> (int n, int d)</w:t>
      </w:r>
      <w:r w:rsidRPr="00836196">
        <w:rPr>
          <w:iCs/>
          <w:color w:val="FF0000"/>
          <w:sz w:val="20"/>
        </w:rPr>
        <w:t>，可用來將</w:t>
      </w:r>
      <w:r w:rsidRPr="00836196">
        <w:rPr>
          <w:rFonts w:hint="eastAsia"/>
          <w:iCs/>
          <w:color w:val="FF0000"/>
          <w:sz w:val="20"/>
        </w:rPr>
        <w:t>分子</w:t>
      </w:r>
      <w:r w:rsidRPr="00836196">
        <w:rPr>
          <w:rFonts w:hint="eastAsia"/>
          <w:iCs/>
          <w:color w:val="FF0000"/>
          <w:sz w:val="20"/>
        </w:rPr>
        <w:t>num</w:t>
      </w:r>
      <w:r w:rsidRPr="00836196">
        <w:rPr>
          <w:rFonts w:hint="eastAsia"/>
          <w:iCs/>
          <w:color w:val="FF0000"/>
          <w:sz w:val="20"/>
        </w:rPr>
        <w:t>設為</w:t>
      </w:r>
      <w:r w:rsidRPr="00836196">
        <w:rPr>
          <w:rFonts w:hint="eastAsia"/>
          <w:iCs/>
          <w:color w:val="FF0000"/>
          <w:sz w:val="20"/>
        </w:rPr>
        <w:t>n</w:t>
      </w:r>
      <w:r w:rsidRPr="00836196">
        <w:rPr>
          <w:rFonts w:hint="eastAsia"/>
          <w:iCs/>
          <w:color w:val="FF0000"/>
          <w:sz w:val="20"/>
        </w:rPr>
        <w:t>，將分母</w:t>
      </w:r>
      <w:r w:rsidRPr="00836196">
        <w:rPr>
          <w:rFonts w:hint="eastAsia"/>
          <w:iCs/>
          <w:color w:val="FF0000"/>
          <w:sz w:val="20"/>
        </w:rPr>
        <w:t>den</w:t>
      </w:r>
      <w:r w:rsidRPr="00836196">
        <w:rPr>
          <w:rFonts w:hint="eastAsia"/>
          <w:iCs/>
          <w:color w:val="FF0000"/>
          <w:sz w:val="20"/>
        </w:rPr>
        <w:t>設為</w:t>
      </w:r>
      <w:r w:rsidRPr="00836196">
        <w:rPr>
          <w:rFonts w:hint="eastAsia"/>
          <w:iCs/>
          <w:color w:val="FF0000"/>
          <w:sz w:val="20"/>
        </w:rPr>
        <w:t>d</w:t>
      </w:r>
      <w:r w:rsidRPr="00836196">
        <w:rPr>
          <w:rFonts w:hint="eastAsia"/>
          <w:iCs/>
          <w:color w:val="FF0000"/>
          <w:sz w:val="20"/>
        </w:rPr>
        <w:t>。</w:t>
      </w:r>
    </w:p>
    <w:p w14:paraId="6E283238" w14:textId="77777777" w:rsidR="00DA0994" w:rsidRPr="00836196" w:rsidRDefault="00E026E1" w:rsidP="00F656F9">
      <w:pPr>
        <w:pStyle w:val="JAVA"/>
        <w:numPr>
          <w:ilvl w:val="0"/>
          <w:numId w:val="12"/>
        </w:numPr>
        <w:spacing w:afterLines="30" w:after="72"/>
        <w:ind w:left="907" w:hanging="340"/>
        <w:rPr>
          <w:iCs/>
          <w:color w:val="FF0000"/>
          <w:sz w:val="20"/>
        </w:rPr>
      </w:pPr>
      <w:r w:rsidRPr="00836196">
        <w:rPr>
          <w:iCs/>
          <w:color w:val="FF0000"/>
          <w:sz w:val="20"/>
        </w:rPr>
        <w:t>試在</w:t>
      </w:r>
      <w:r w:rsidRPr="00836196">
        <w:rPr>
          <w:rFonts w:hint="eastAsia"/>
          <w:iCs/>
          <w:color w:val="FF0000"/>
        </w:rPr>
        <w:t>Fraction</w:t>
      </w:r>
      <w:r w:rsidRPr="00836196">
        <w:rPr>
          <w:rFonts w:hint="eastAsia"/>
          <w:iCs/>
          <w:color w:val="FF0000"/>
          <w:sz w:val="20"/>
        </w:rPr>
        <w:t>類別裡添加</w:t>
      </w:r>
      <w:r w:rsidRPr="00836196">
        <w:rPr>
          <w:iCs/>
          <w:color w:val="FF0000"/>
          <w:sz w:val="20"/>
        </w:rPr>
        <w:t xml:space="preserve">void setN(int </w:t>
      </w:r>
      <w:r w:rsidR="0085708F" w:rsidRPr="00836196">
        <w:rPr>
          <w:rFonts w:hint="eastAsia"/>
          <w:iCs/>
          <w:color w:val="FF0000"/>
          <w:sz w:val="20"/>
        </w:rPr>
        <w:t>n</w:t>
      </w:r>
      <w:r w:rsidRPr="00836196">
        <w:rPr>
          <w:iCs/>
          <w:color w:val="FF0000"/>
          <w:sz w:val="20"/>
        </w:rPr>
        <w:t xml:space="preserve">) </w:t>
      </w:r>
      <w:r w:rsidRPr="00836196">
        <w:rPr>
          <w:iCs/>
          <w:color w:val="FF0000"/>
          <w:sz w:val="20"/>
        </w:rPr>
        <w:t>和</w:t>
      </w:r>
      <w:r w:rsidRPr="00836196">
        <w:rPr>
          <w:rFonts w:hint="eastAsia"/>
          <w:iCs/>
          <w:color w:val="FF0000"/>
          <w:sz w:val="20"/>
        </w:rPr>
        <w:t xml:space="preserve"> </w:t>
      </w:r>
      <w:r w:rsidRPr="00836196">
        <w:rPr>
          <w:iCs/>
          <w:color w:val="FF0000"/>
          <w:sz w:val="20"/>
        </w:rPr>
        <w:t>void set</w:t>
      </w:r>
      <w:r w:rsidRPr="00836196">
        <w:rPr>
          <w:rFonts w:hint="eastAsia"/>
          <w:iCs/>
          <w:color w:val="FF0000"/>
          <w:sz w:val="20"/>
        </w:rPr>
        <w:t>D</w:t>
      </w:r>
      <w:r w:rsidRPr="00836196">
        <w:rPr>
          <w:iCs/>
          <w:color w:val="FF0000"/>
          <w:sz w:val="20"/>
        </w:rPr>
        <w:t xml:space="preserve">(int </w:t>
      </w:r>
      <w:r w:rsidR="0085708F" w:rsidRPr="00836196">
        <w:rPr>
          <w:iCs/>
          <w:color w:val="FF0000"/>
          <w:sz w:val="20"/>
        </w:rPr>
        <w:t>d</w:t>
      </w:r>
      <w:r w:rsidRPr="00836196">
        <w:rPr>
          <w:iCs/>
          <w:color w:val="FF0000"/>
          <w:sz w:val="20"/>
        </w:rPr>
        <w:t xml:space="preserve">) </w:t>
      </w:r>
      <w:r w:rsidRPr="00836196">
        <w:rPr>
          <w:iCs/>
          <w:color w:val="FF0000"/>
          <w:sz w:val="20"/>
        </w:rPr>
        <w:t>函數，可分別用來設定</w:t>
      </w:r>
      <w:r w:rsidRPr="00836196">
        <w:rPr>
          <w:rFonts w:hint="eastAsia"/>
          <w:iCs/>
          <w:color w:val="FF0000"/>
        </w:rPr>
        <w:t>Fraction</w:t>
      </w:r>
      <w:r w:rsidRPr="00836196">
        <w:rPr>
          <w:rFonts w:hint="eastAsia"/>
          <w:iCs/>
          <w:color w:val="FF0000"/>
          <w:sz w:val="20"/>
        </w:rPr>
        <w:t>物件的分子與分母。</w:t>
      </w:r>
    </w:p>
    <w:p w14:paraId="6E283239" w14:textId="77777777" w:rsidR="00CF286C" w:rsidRPr="00836196" w:rsidRDefault="00CF286C" w:rsidP="00F656F9">
      <w:pPr>
        <w:pStyle w:val="JAVA"/>
        <w:numPr>
          <w:ilvl w:val="0"/>
          <w:numId w:val="12"/>
        </w:numPr>
        <w:spacing w:afterLines="30" w:after="72"/>
        <w:ind w:left="907" w:hanging="340"/>
        <w:rPr>
          <w:iCs/>
          <w:color w:val="FF0000"/>
          <w:sz w:val="20"/>
        </w:rPr>
      </w:pPr>
      <w:r w:rsidRPr="00836196">
        <w:rPr>
          <w:rFonts w:hint="eastAsia"/>
          <w:iCs/>
          <w:color w:val="FF0000"/>
          <w:sz w:val="20"/>
        </w:rPr>
        <w:t>試撰寫</w:t>
      </w:r>
      <w:r w:rsidR="004B7352" w:rsidRPr="00836196">
        <w:rPr>
          <w:rFonts w:hint="eastAsia"/>
          <w:iCs/>
          <w:color w:val="FF0000"/>
          <w:sz w:val="20"/>
        </w:rPr>
        <w:t>函數</w:t>
      </w:r>
      <w:r w:rsidRPr="00836196">
        <w:rPr>
          <w:rFonts w:hint="eastAsia"/>
          <w:iCs/>
          <w:color w:val="FF0000"/>
          <w:sz w:val="20"/>
        </w:rPr>
        <w:t>public void setND(int num, int den)</w:t>
      </w:r>
      <w:r w:rsidRPr="00836196">
        <w:rPr>
          <w:rFonts w:hint="eastAsia"/>
          <w:iCs/>
          <w:color w:val="FF0000"/>
          <w:sz w:val="20"/>
        </w:rPr>
        <w:t>，可用來同時設定分數的分子與分母。</w:t>
      </w:r>
    </w:p>
    <w:p w14:paraId="6E28323A" w14:textId="77777777" w:rsidR="0085708F" w:rsidRPr="00836196" w:rsidRDefault="0085708F" w:rsidP="00106478">
      <w:pPr>
        <w:pStyle w:val="J"/>
        <w:numPr>
          <w:ilvl w:val="0"/>
          <w:numId w:val="0"/>
        </w:numPr>
        <w:tabs>
          <w:tab w:val="clear" w:pos="426"/>
        </w:tabs>
        <w:spacing w:afterLines="50" w:after="120"/>
        <w:ind w:left="839" w:hanging="414"/>
        <w:rPr>
          <w:color w:val="FF0000"/>
        </w:rPr>
      </w:pPr>
      <w:r w:rsidRPr="00836196">
        <w:rPr>
          <w:rFonts w:hint="eastAsia"/>
          <w:color w:val="FF0000"/>
        </w:rPr>
        <w:t>於本題中，</w:t>
      </w:r>
      <w:r w:rsidRPr="00836196">
        <w:rPr>
          <w:rFonts w:hint="eastAsia"/>
          <w:iCs/>
          <w:color w:val="FF0000"/>
        </w:rPr>
        <w:t>若於</w:t>
      </w:r>
      <w:r w:rsidRPr="00836196">
        <w:rPr>
          <w:rFonts w:hint="eastAsia"/>
          <w:iCs/>
          <w:color w:val="FF0000"/>
        </w:rPr>
        <w:t xml:space="preserve">main() </w:t>
      </w:r>
      <w:r w:rsidRPr="00836196">
        <w:rPr>
          <w:rFonts w:hint="eastAsia"/>
          <w:iCs/>
          <w:color w:val="FF0000"/>
        </w:rPr>
        <w:t>中撰寫如下左邊的程式碼，應該可以得到右邊的結果：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325"/>
        <w:gridCol w:w="3632"/>
      </w:tblGrid>
      <w:tr w:rsidR="00836196" w:rsidRPr="00836196" w14:paraId="6E283245" w14:textId="77777777" w:rsidTr="00FD0B94">
        <w:trPr>
          <w:trHeight w:val="2055"/>
        </w:trPr>
        <w:tc>
          <w:tcPr>
            <w:tcW w:w="3325" w:type="dxa"/>
            <w:tcBorders>
              <w:top w:val="nil"/>
            </w:tcBorders>
          </w:tcPr>
          <w:p w14:paraId="6E28323B" w14:textId="77777777" w:rsidR="0085708F" w:rsidRPr="00836196" w:rsidRDefault="0085708F" w:rsidP="0085708F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Fraction f=new Fraction(5,3);</w:t>
            </w:r>
          </w:p>
          <w:p w14:paraId="6E28323C" w14:textId="77777777" w:rsidR="0085708F" w:rsidRPr="00836196" w:rsidRDefault="0085708F" w:rsidP="0085708F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f.show();</w:t>
            </w:r>
          </w:p>
          <w:p w14:paraId="6E28323D" w14:textId="77777777" w:rsidR="0085708F" w:rsidRPr="00836196" w:rsidRDefault="0085708F" w:rsidP="0085708F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f.setN(7);</w:t>
            </w:r>
          </w:p>
          <w:p w14:paraId="6E28323E" w14:textId="77777777" w:rsidR="0085708F" w:rsidRPr="00836196" w:rsidRDefault="0085708F" w:rsidP="0085708F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f.setD(12);</w:t>
            </w:r>
          </w:p>
          <w:p w14:paraId="6E28323F" w14:textId="77777777" w:rsidR="0085708F" w:rsidRPr="00836196" w:rsidRDefault="0085708F" w:rsidP="0085708F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f.show();</w:t>
            </w:r>
          </w:p>
          <w:p w14:paraId="6E283240" w14:textId="77777777" w:rsidR="0085708F" w:rsidRPr="00836196" w:rsidRDefault="0085708F" w:rsidP="0085708F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f.setND(100,120);</w:t>
            </w:r>
          </w:p>
          <w:p w14:paraId="6E283241" w14:textId="77777777" w:rsidR="0085708F" w:rsidRPr="00836196" w:rsidRDefault="0085708F" w:rsidP="0085708F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f.show();</w:t>
            </w:r>
          </w:p>
        </w:tc>
        <w:tc>
          <w:tcPr>
            <w:tcW w:w="3632" w:type="dxa"/>
            <w:tcBorders>
              <w:top w:val="nil"/>
            </w:tcBorders>
          </w:tcPr>
          <w:p w14:paraId="6E283242" w14:textId="77777777" w:rsidR="0085708F" w:rsidRPr="00836196" w:rsidRDefault="0085708F" w:rsidP="0085708F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</w:rPr>
              <w:t>5/3</w:t>
            </w:r>
          </w:p>
          <w:p w14:paraId="6E283243" w14:textId="77777777" w:rsidR="0085708F" w:rsidRPr="00836196" w:rsidRDefault="0085708F" w:rsidP="0085708F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</w:rPr>
              <w:t>7/12</w:t>
            </w:r>
          </w:p>
          <w:p w14:paraId="6E283244" w14:textId="77777777" w:rsidR="0085708F" w:rsidRPr="00836196" w:rsidRDefault="0085708F" w:rsidP="0085708F">
            <w:pPr>
              <w:pStyle w:val="J6"/>
              <w:rPr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</w:rPr>
              <w:t xml:space="preserve">100/120 </w:t>
            </w:r>
          </w:p>
        </w:tc>
      </w:tr>
    </w:tbl>
    <w:p w14:paraId="32F32971" w14:textId="771732AA" w:rsidR="00CA1DA3" w:rsidRDefault="00CA1DA3" w:rsidP="00CA1DA3">
      <w:pPr>
        <w:pStyle w:val="J"/>
        <w:numPr>
          <w:ilvl w:val="0"/>
          <w:numId w:val="0"/>
        </w:numPr>
        <w:tabs>
          <w:tab w:val="clear" w:pos="426"/>
        </w:tabs>
        <w:spacing w:beforeLines="50" w:before="120" w:afterLines="50" w:after="120"/>
        <w:ind w:left="425"/>
        <w:rPr>
          <w:rFonts w:hint="eastAsia"/>
          <w:iCs/>
          <w:color w:val="FF0000"/>
        </w:rPr>
      </w:pPr>
      <w:r w:rsidRPr="00CA1DA3">
        <w:rPr>
          <w:iCs/>
          <w:color w:val="FF0000"/>
        </w:rPr>
        <w:lastRenderedPageBreak/>
        <w:drawing>
          <wp:inline distT="0" distB="0" distL="0" distR="0" wp14:anchorId="4FFF9859" wp14:editId="1B8465A0">
            <wp:extent cx="3760470" cy="7056755"/>
            <wp:effectExtent l="0" t="0" r="0" b="0"/>
            <wp:docPr id="175674272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42722" name="圖片 1" descr="一張含有 文字, 螢幕擷取畫面, 軟體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46" w14:textId="5FCC129E" w:rsidR="00CF286C" w:rsidRPr="00836196" w:rsidRDefault="00BC3A33" w:rsidP="00106478">
      <w:pPr>
        <w:pStyle w:val="J"/>
        <w:tabs>
          <w:tab w:val="clear" w:pos="426"/>
          <w:tab w:val="clear" w:pos="840"/>
        </w:tabs>
        <w:spacing w:beforeLines="50" w:before="120" w:afterLines="50" w:after="120"/>
        <w:ind w:left="425" w:hanging="425"/>
        <w:rPr>
          <w:iCs/>
          <w:color w:val="FF0000"/>
        </w:rPr>
      </w:pPr>
      <w:r w:rsidRPr="00836196">
        <w:rPr>
          <w:rFonts w:hint="eastAsia"/>
          <w:iCs/>
          <w:color w:val="FF0000"/>
        </w:rPr>
        <w:lastRenderedPageBreak/>
        <w:t>接續習題</w:t>
      </w:r>
      <w:r w:rsidR="006419EA" w:rsidRPr="00836196">
        <w:rPr>
          <w:rFonts w:hint="eastAsia"/>
          <w:iCs/>
          <w:color w:val="FF0000"/>
        </w:rPr>
        <w:t>11</w:t>
      </w:r>
      <w:r w:rsidR="006419EA" w:rsidRPr="00836196">
        <w:rPr>
          <w:rFonts w:hint="eastAsia"/>
          <w:iCs/>
          <w:color w:val="FF0000"/>
        </w:rPr>
        <w:t>中，</w:t>
      </w:r>
      <w:r w:rsidRPr="00836196">
        <w:rPr>
          <w:rFonts w:hint="eastAsia"/>
          <w:iCs/>
          <w:color w:val="FF0000"/>
        </w:rPr>
        <w:t>假設本題中的</w:t>
      </w:r>
      <w:r w:rsidRPr="00836196">
        <w:rPr>
          <w:rFonts w:hint="eastAsia"/>
          <w:iCs/>
          <w:color w:val="FF0000"/>
        </w:rPr>
        <w:t>main</w:t>
      </w:r>
      <w:r w:rsidRPr="00836196">
        <w:rPr>
          <w:iCs/>
          <w:color w:val="FF0000"/>
        </w:rPr>
        <w:t xml:space="preserve">() </w:t>
      </w:r>
      <w:r w:rsidRPr="00836196">
        <w:rPr>
          <w:iCs/>
          <w:color w:val="FF0000"/>
        </w:rPr>
        <w:t>函數位於類別</w:t>
      </w:r>
      <w:r w:rsidRPr="00836196">
        <w:rPr>
          <w:rFonts w:hint="eastAsia"/>
          <w:iCs/>
          <w:color w:val="FF0000"/>
        </w:rPr>
        <w:t>Ex9_12</w:t>
      </w:r>
      <w:r w:rsidRPr="00836196">
        <w:rPr>
          <w:rFonts w:hint="eastAsia"/>
          <w:iCs/>
          <w:color w:val="FF0000"/>
        </w:rPr>
        <w:t>內。試將</w:t>
      </w:r>
      <w:r w:rsidR="00E026E1" w:rsidRPr="00836196">
        <w:rPr>
          <w:rFonts w:hint="eastAsia"/>
          <w:iCs/>
          <w:color w:val="FF0000"/>
        </w:rPr>
        <w:t>Fraction</w:t>
      </w:r>
      <w:r w:rsidR="00CF286C" w:rsidRPr="00836196">
        <w:rPr>
          <w:rFonts w:hint="eastAsia"/>
          <w:iCs/>
          <w:color w:val="FF0000"/>
        </w:rPr>
        <w:t>裡的</w:t>
      </w:r>
      <w:r w:rsidR="00CF286C" w:rsidRPr="00836196">
        <w:rPr>
          <w:rFonts w:hint="eastAsia"/>
          <w:iCs/>
          <w:color w:val="FF0000"/>
        </w:rPr>
        <w:t xml:space="preserve">show() </w:t>
      </w:r>
      <w:r w:rsidR="004B7352" w:rsidRPr="00836196">
        <w:rPr>
          <w:rFonts w:hint="eastAsia"/>
          <w:iCs/>
          <w:color w:val="FF0000"/>
        </w:rPr>
        <w:t>函數</w:t>
      </w:r>
      <w:r w:rsidR="00CF286C" w:rsidRPr="00836196">
        <w:rPr>
          <w:rFonts w:hint="eastAsia"/>
          <w:iCs/>
          <w:color w:val="FF0000"/>
        </w:rPr>
        <w:t>改寫成</w:t>
      </w:r>
      <w:r w:rsidRPr="00836196">
        <w:rPr>
          <w:iCs/>
          <w:color w:val="FF0000"/>
        </w:rPr>
        <w:t>類別</w:t>
      </w:r>
      <w:r w:rsidRPr="00836196">
        <w:rPr>
          <w:rFonts w:hint="eastAsia"/>
          <w:iCs/>
          <w:color w:val="FF0000"/>
        </w:rPr>
        <w:t>Ex</w:t>
      </w:r>
      <w:r w:rsidRPr="00836196">
        <w:rPr>
          <w:iCs/>
          <w:color w:val="FF0000"/>
        </w:rPr>
        <w:t>9_12</w:t>
      </w:r>
      <w:r w:rsidR="00CF286C" w:rsidRPr="00836196">
        <w:rPr>
          <w:rFonts w:hint="eastAsia"/>
          <w:iCs/>
          <w:color w:val="FF0000"/>
        </w:rPr>
        <w:t>裡的函數成員，而非</w:t>
      </w:r>
      <w:r w:rsidR="00E026E1" w:rsidRPr="00836196">
        <w:rPr>
          <w:rFonts w:hint="eastAsia"/>
          <w:iCs/>
          <w:color w:val="FF0000"/>
        </w:rPr>
        <w:t>Fraction</w:t>
      </w:r>
      <w:r w:rsidR="00CF286C" w:rsidRPr="00836196">
        <w:rPr>
          <w:rFonts w:hint="eastAsia"/>
          <w:iCs/>
          <w:color w:val="FF0000"/>
        </w:rPr>
        <w:t>裡的函數成員。</w:t>
      </w:r>
      <w:r w:rsidR="00C91124" w:rsidRPr="00836196">
        <w:rPr>
          <w:rFonts w:hint="eastAsia"/>
          <w:iCs/>
          <w:color w:val="FF0000"/>
        </w:rPr>
        <w:t>注意在本題中，因為</w:t>
      </w:r>
      <w:r w:rsidR="00C91124" w:rsidRPr="00836196">
        <w:rPr>
          <w:rFonts w:hint="eastAsia"/>
          <w:iCs/>
          <w:color w:val="FF0000"/>
        </w:rPr>
        <w:t>num</w:t>
      </w:r>
      <w:r w:rsidR="00C91124" w:rsidRPr="00836196">
        <w:rPr>
          <w:rFonts w:hint="eastAsia"/>
          <w:iCs/>
          <w:color w:val="FF0000"/>
        </w:rPr>
        <w:t>和</w:t>
      </w:r>
      <w:r w:rsidR="00C91124" w:rsidRPr="00836196">
        <w:rPr>
          <w:rFonts w:hint="eastAsia"/>
          <w:iCs/>
          <w:color w:val="FF0000"/>
        </w:rPr>
        <w:t>den</w:t>
      </w:r>
      <w:r w:rsidR="00C91124" w:rsidRPr="00836196">
        <w:rPr>
          <w:rFonts w:hint="eastAsia"/>
          <w:iCs/>
          <w:color w:val="FF0000"/>
        </w:rPr>
        <w:t>都是</w:t>
      </w:r>
      <w:r w:rsidR="00C91124" w:rsidRPr="00836196">
        <w:rPr>
          <w:rFonts w:hint="eastAsia"/>
          <w:iCs/>
          <w:color w:val="FF0000"/>
        </w:rPr>
        <w:t>private</w:t>
      </w:r>
      <w:r w:rsidR="00C91124" w:rsidRPr="00836196">
        <w:rPr>
          <w:rFonts w:hint="eastAsia"/>
          <w:iCs/>
          <w:color w:val="FF0000"/>
        </w:rPr>
        <w:t>，所以必須另外定義</w:t>
      </w:r>
      <w:r w:rsidR="00C91124" w:rsidRPr="00836196">
        <w:rPr>
          <w:rFonts w:hint="eastAsia"/>
          <w:iCs/>
          <w:color w:val="FF0000"/>
        </w:rPr>
        <w:t>get</w:t>
      </w:r>
      <w:r w:rsidR="00C91124" w:rsidRPr="00836196">
        <w:rPr>
          <w:iCs/>
          <w:color w:val="FF0000"/>
        </w:rPr>
        <w:t xml:space="preserve">N() </w:t>
      </w:r>
      <w:r w:rsidR="00C91124" w:rsidRPr="00836196">
        <w:rPr>
          <w:iCs/>
          <w:color w:val="FF0000"/>
        </w:rPr>
        <w:t>和</w:t>
      </w:r>
      <w:r w:rsidR="00C91124" w:rsidRPr="00836196">
        <w:rPr>
          <w:rFonts w:hint="eastAsia"/>
          <w:iCs/>
          <w:color w:val="FF0000"/>
        </w:rPr>
        <w:t xml:space="preserve"> getD</w:t>
      </w:r>
      <w:r w:rsidR="00C91124" w:rsidRPr="00836196">
        <w:rPr>
          <w:iCs/>
          <w:color w:val="FF0000"/>
        </w:rPr>
        <w:t xml:space="preserve">() </w:t>
      </w:r>
      <w:r w:rsidR="00C91124" w:rsidRPr="00836196">
        <w:rPr>
          <w:iCs/>
          <w:color w:val="FF0000"/>
        </w:rPr>
        <w:t>函數，分別用來傳回</w:t>
      </w:r>
      <w:r w:rsidR="00C91124" w:rsidRPr="00836196">
        <w:rPr>
          <w:rFonts w:hint="eastAsia"/>
          <w:iCs/>
          <w:color w:val="FF0000"/>
        </w:rPr>
        <w:t>num</w:t>
      </w:r>
      <w:r w:rsidR="00C91124" w:rsidRPr="00836196">
        <w:rPr>
          <w:rFonts w:hint="eastAsia"/>
          <w:iCs/>
          <w:color w:val="FF0000"/>
        </w:rPr>
        <w:t>和</w:t>
      </w:r>
      <w:r w:rsidR="00C91124" w:rsidRPr="00836196">
        <w:rPr>
          <w:rFonts w:hint="eastAsia"/>
          <w:iCs/>
          <w:color w:val="FF0000"/>
        </w:rPr>
        <w:t>den</w:t>
      </w:r>
      <w:r w:rsidR="00C91124" w:rsidRPr="00836196">
        <w:rPr>
          <w:rFonts w:hint="eastAsia"/>
          <w:iCs/>
          <w:color w:val="FF0000"/>
        </w:rPr>
        <w:t>。另外，我們也必須把</w:t>
      </w:r>
      <w:r w:rsidR="00C91124" w:rsidRPr="00836196">
        <w:rPr>
          <w:rFonts w:hint="eastAsia"/>
          <w:iCs/>
          <w:color w:val="FF0000"/>
        </w:rPr>
        <w:t>Fraction</w:t>
      </w:r>
      <w:r w:rsidR="00C91124" w:rsidRPr="00836196">
        <w:rPr>
          <w:rFonts w:hint="eastAsia"/>
          <w:iCs/>
          <w:color w:val="FF0000"/>
        </w:rPr>
        <w:t>物件傳遞到</w:t>
      </w:r>
      <w:r w:rsidRPr="00836196">
        <w:rPr>
          <w:rFonts w:hint="eastAsia"/>
          <w:iCs/>
          <w:color w:val="FF0000"/>
        </w:rPr>
        <w:t>Ex9_12</w:t>
      </w:r>
      <w:r w:rsidR="00C91124" w:rsidRPr="00836196">
        <w:rPr>
          <w:rFonts w:hint="eastAsia"/>
          <w:iCs/>
          <w:color w:val="FF0000"/>
        </w:rPr>
        <w:t>裡的</w:t>
      </w:r>
      <w:r w:rsidR="00C91124" w:rsidRPr="00836196">
        <w:rPr>
          <w:rFonts w:hint="eastAsia"/>
          <w:iCs/>
          <w:color w:val="FF0000"/>
        </w:rPr>
        <w:t>show()</w:t>
      </w:r>
      <w:r w:rsidR="00C91124" w:rsidRPr="00836196">
        <w:rPr>
          <w:iCs/>
          <w:color w:val="FF0000"/>
        </w:rPr>
        <w:t xml:space="preserve"> </w:t>
      </w:r>
      <w:r w:rsidR="00C91124" w:rsidRPr="00836196">
        <w:rPr>
          <w:rFonts w:hint="eastAsia"/>
          <w:iCs/>
          <w:color w:val="FF0000"/>
        </w:rPr>
        <w:t>函數裡。於本題中，</w:t>
      </w:r>
      <w:r w:rsidR="00D31AD5" w:rsidRPr="00836196">
        <w:rPr>
          <w:rFonts w:hint="eastAsia"/>
          <w:iCs/>
          <w:color w:val="FF0000"/>
        </w:rPr>
        <w:t>若於</w:t>
      </w:r>
      <w:r w:rsidR="00D31AD5" w:rsidRPr="00836196">
        <w:rPr>
          <w:rFonts w:hint="eastAsia"/>
          <w:iCs/>
          <w:color w:val="FF0000"/>
        </w:rPr>
        <w:t>main()</w:t>
      </w:r>
      <w:r w:rsidR="00C91124" w:rsidRPr="00836196">
        <w:rPr>
          <w:rFonts w:hint="eastAsia"/>
          <w:iCs/>
          <w:color w:val="FF0000"/>
        </w:rPr>
        <w:t xml:space="preserve"> </w:t>
      </w:r>
      <w:r w:rsidRPr="00836196">
        <w:rPr>
          <w:rFonts w:hint="eastAsia"/>
          <w:iCs/>
          <w:color w:val="FF0000"/>
        </w:rPr>
        <w:t>裡</w:t>
      </w:r>
      <w:r w:rsidR="00D31AD5" w:rsidRPr="00836196">
        <w:rPr>
          <w:rFonts w:hint="eastAsia"/>
          <w:iCs/>
          <w:color w:val="FF0000"/>
        </w:rPr>
        <w:t>撰寫如下</w:t>
      </w:r>
      <w:r w:rsidR="00C91124" w:rsidRPr="00836196">
        <w:rPr>
          <w:rFonts w:hint="eastAsia"/>
          <w:iCs/>
          <w:color w:val="FF0000"/>
        </w:rPr>
        <w:t>左邊的</w:t>
      </w:r>
      <w:r w:rsidR="00D31AD5" w:rsidRPr="00836196">
        <w:rPr>
          <w:rFonts w:hint="eastAsia"/>
          <w:iCs/>
          <w:color w:val="FF0000"/>
        </w:rPr>
        <w:t>程式碼</w:t>
      </w:r>
      <w:r w:rsidR="00C91124" w:rsidRPr="00836196">
        <w:rPr>
          <w:rFonts w:hint="eastAsia"/>
          <w:iCs/>
          <w:color w:val="FF0000"/>
        </w:rPr>
        <w:t>，應該可以得到右邊的結果：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325"/>
        <w:gridCol w:w="3632"/>
      </w:tblGrid>
      <w:tr w:rsidR="00836196" w:rsidRPr="00836196" w14:paraId="6E28324B" w14:textId="77777777" w:rsidTr="00FD0B94">
        <w:trPr>
          <w:trHeight w:val="698"/>
        </w:trPr>
        <w:tc>
          <w:tcPr>
            <w:tcW w:w="3325" w:type="dxa"/>
            <w:tcBorders>
              <w:top w:val="nil"/>
            </w:tcBorders>
          </w:tcPr>
          <w:p w14:paraId="6E283247" w14:textId="77777777" w:rsidR="00C91124" w:rsidRPr="00836196" w:rsidRDefault="00C91124" w:rsidP="00C91124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Fraction f=new Fraction(5,3);</w:t>
            </w:r>
          </w:p>
          <w:p w14:paraId="6E283248" w14:textId="77777777" w:rsidR="00C91124" w:rsidRPr="00836196" w:rsidRDefault="00C91124" w:rsidP="00C91124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show(f);</w:t>
            </w:r>
          </w:p>
        </w:tc>
        <w:tc>
          <w:tcPr>
            <w:tcW w:w="3632" w:type="dxa"/>
            <w:tcBorders>
              <w:top w:val="nil"/>
            </w:tcBorders>
          </w:tcPr>
          <w:p w14:paraId="6E283249" w14:textId="77777777" w:rsidR="00C91124" w:rsidRPr="00836196" w:rsidRDefault="00C91124" w:rsidP="00C91124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</w:rPr>
              <w:t>5/3</w:t>
            </w:r>
          </w:p>
          <w:p w14:paraId="6E28324A" w14:textId="77777777" w:rsidR="00C91124" w:rsidRPr="00836196" w:rsidRDefault="00C91124" w:rsidP="00EB4171">
            <w:pPr>
              <w:pStyle w:val="J6"/>
              <w:rPr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</w:rPr>
              <w:t xml:space="preserve"> </w:t>
            </w:r>
          </w:p>
        </w:tc>
      </w:tr>
    </w:tbl>
    <w:p w14:paraId="56C87B7A" w14:textId="23BDE72C" w:rsidR="00CA1DA3" w:rsidRPr="00CA1DA3" w:rsidRDefault="00CA1DA3" w:rsidP="00CA1DA3">
      <w:pPr>
        <w:pStyle w:val="J"/>
        <w:numPr>
          <w:ilvl w:val="0"/>
          <w:numId w:val="0"/>
        </w:numPr>
        <w:tabs>
          <w:tab w:val="clear" w:pos="426"/>
        </w:tabs>
        <w:spacing w:beforeLines="50" w:before="120" w:afterLines="50" w:after="120"/>
        <w:ind w:left="425"/>
        <w:rPr>
          <w:rFonts w:hint="eastAsia"/>
          <w:b/>
          <w:bCs/>
          <w:iCs/>
          <w:color w:val="FF0000"/>
        </w:rPr>
      </w:pPr>
      <w:r w:rsidRPr="00CA1DA3">
        <w:rPr>
          <w:b/>
          <w:bCs/>
          <w:iCs/>
          <w:color w:val="FF0000"/>
        </w:rPr>
        <w:lastRenderedPageBreak/>
        <w:drawing>
          <wp:inline distT="0" distB="0" distL="0" distR="0" wp14:anchorId="475A55EE" wp14:editId="268875E2">
            <wp:extent cx="4824730" cy="6752590"/>
            <wp:effectExtent l="0" t="0" r="0" b="0"/>
            <wp:docPr id="3696691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6912" name="圖片 1" descr="一張含有 文字, 螢幕擷取畫面, 軟體, 多媒體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67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4C" w14:textId="7623CEFB" w:rsidR="00991F37" w:rsidRPr="00836196" w:rsidRDefault="00A6344D" w:rsidP="00106478">
      <w:pPr>
        <w:pStyle w:val="J"/>
        <w:tabs>
          <w:tab w:val="clear" w:pos="426"/>
          <w:tab w:val="clear" w:pos="840"/>
        </w:tabs>
        <w:spacing w:beforeLines="50" w:before="120" w:afterLines="50" w:after="120"/>
        <w:ind w:left="425" w:hanging="425"/>
        <w:rPr>
          <w:iCs/>
          <w:color w:val="FF0000"/>
        </w:rPr>
      </w:pPr>
      <w:r w:rsidRPr="00836196">
        <w:rPr>
          <w:rFonts w:hint="eastAsia"/>
          <w:iCs/>
          <w:color w:val="FF0000"/>
        </w:rPr>
        <w:lastRenderedPageBreak/>
        <w:t>試</w:t>
      </w:r>
      <w:r w:rsidR="00835D60" w:rsidRPr="00836196">
        <w:rPr>
          <w:rFonts w:hint="eastAsia"/>
          <w:iCs/>
          <w:color w:val="FF0000"/>
        </w:rPr>
        <w:t>接續習題</w:t>
      </w:r>
      <w:r w:rsidR="00835D60" w:rsidRPr="00836196">
        <w:rPr>
          <w:rFonts w:hint="eastAsia"/>
          <w:iCs/>
          <w:color w:val="FF0000"/>
        </w:rPr>
        <w:t>1</w:t>
      </w:r>
      <w:r w:rsidR="00333383" w:rsidRPr="00836196">
        <w:rPr>
          <w:iCs/>
          <w:color w:val="FF0000"/>
        </w:rPr>
        <w:t>1</w:t>
      </w:r>
      <w:r w:rsidR="00835D60" w:rsidRPr="00836196">
        <w:rPr>
          <w:rFonts w:hint="eastAsia"/>
          <w:iCs/>
          <w:color w:val="FF0000"/>
        </w:rPr>
        <w:t>，</w:t>
      </w:r>
      <w:r w:rsidRPr="00836196">
        <w:rPr>
          <w:rFonts w:hint="eastAsia"/>
          <w:iCs/>
          <w:color w:val="FF0000"/>
        </w:rPr>
        <w:t>請</w:t>
      </w:r>
      <w:r w:rsidR="00835D60" w:rsidRPr="00836196">
        <w:rPr>
          <w:rFonts w:hint="eastAsia"/>
          <w:iCs/>
          <w:color w:val="FF0000"/>
        </w:rPr>
        <w:t>在</w:t>
      </w:r>
      <w:r w:rsidR="00E026E1" w:rsidRPr="00836196">
        <w:rPr>
          <w:rFonts w:hint="eastAsia"/>
          <w:iCs/>
          <w:color w:val="FF0000"/>
        </w:rPr>
        <w:t>Fraction</w:t>
      </w:r>
      <w:r w:rsidR="00835D60" w:rsidRPr="00836196">
        <w:rPr>
          <w:rFonts w:hint="eastAsia"/>
          <w:iCs/>
          <w:color w:val="FF0000"/>
        </w:rPr>
        <w:t>類別裡加入分數</w:t>
      </w:r>
      <w:r w:rsidR="00991F37" w:rsidRPr="00836196">
        <w:rPr>
          <w:rFonts w:hint="eastAsia"/>
          <w:iCs/>
          <w:color w:val="FF0000"/>
        </w:rPr>
        <w:t>相加的</w:t>
      </w:r>
      <w:r w:rsidR="004B7352" w:rsidRPr="00836196">
        <w:rPr>
          <w:rFonts w:hint="eastAsia"/>
          <w:iCs/>
          <w:color w:val="FF0000"/>
        </w:rPr>
        <w:t>函數</w:t>
      </w:r>
      <w:r w:rsidR="00991F37" w:rsidRPr="00836196">
        <w:rPr>
          <w:iCs/>
          <w:color w:val="FF0000"/>
        </w:rPr>
        <w:t>Fraction add(Fraction f)</w:t>
      </w:r>
      <w:r w:rsidR="00835D60" w:rsidRPr="00836196">
        <w:rPr>
          <w:rFonts w:hint="eastAsia"/>
          <w:iCs/>
          <w:color w:val="FF0000"/>
        </w:rPr>
        <w:t>，</w:t>
      </w:r>
      <w:r w:rsidR="00991F37" w:rsidRPr="00836196">
        <w:rPr>
          <w:rFonts w:hint="eastAsia"/>
          <w:iCs/>
          <w:color w:val="FF0000"/>
        </w:rPr>
        <w:t>可傳回呼叫</w:t>
      </w:r>
      <w:r w:rsidR="00991F37" w:rsidRPr="00836196">
        <w:rPr>
          <w:iCs/>
          <w:color w:val="FF0000"/>
        </w:rPr>
        <w:t xml:space="preserve">add() </w:t>
      </w:r>
      <w:r w:rsidR="00991F37" w:rsidRPr="00836196">
        <w:rPr>
          <w:iCs/>
          <w:color w:val="FF0000"/>
        </w:rPr>
        <w:t>函數的物件和</w:t>
      </w:r>
      <w:r w:rsidR="00991F37" w:rsidRPr="00836196">
        <w:rPr>
          <w:rFonts w:hint="eastAsia"/>
          <w:iCs/>
          <w:color w:val="FF0000"/>
        </w:rPr>
        <w:t>傳入的物件相加之後的結果。例如，如果呼叫</w:t>
      </w:r>
      <w:r w:rsidR="00991F37" w:rsidRPr="00836196">
        <w:rPr>
          <w:iCs/>
          <w:color w:val="FF0000"/>
        </w:rPr>
        <w:t xml:space="preserve">add() </w:t>
      </w:r>
      <w:r w:rsidR="00991F37" w:rsidRPr="00836196">
        <w:rPr>
          <w:iCs/>
          <w:color w:val="FF0000"/>
        </w:rPr>
        <w:t>函數的物件為</w:t>
      </w:r>
      <w:r w:rsidR="00991F37" w:rsidRPr="00836196">
        <w:rPr>
          <w:iCs/>
          <w:color w:val="FF0000"/>
        </w:rPr>
        <w:t>Fraction(3,5)</w:t>
      </w:r>
      <w:r w:rsidR="00991F37" w:rsidRPr="00836196">
        <w:rPr>
          <w:iCs/>
          <w:color w:val="FF0000"/>
        </w:rPr>
        <w:t>，</w:t>
      </w:r>
      <w:r w:rsidR="00991F37" w:rsidRPr="00836196">
        <w:rPr>
          <w:rFonts w:hint="eastAsia"/>
          <w:iCs/>
          <w:color w:val="FF0000"/>
        </w:rPr>
        <w:t>傳入</w:t>
      </w:r>
      <w:r w:rsidR="00991F37" w:rsidRPr="00836196">
        <w:rPr>
          <w:iCs/>
          <w:color w:val="FF0000"/>
        </w:rPr>
        <w:t>add()</w:t>
      </w:r>
      <w:r w:rsidR="008F196A" w:rsidRPr="00836196">
        <w:rPr>
          <w:iCs/>
          <w:color w:val="FF0000"/>
        </w:rPr>
        <w:t xml:space="preserve"> </w:t>
      </w:r>
      <w:r w:rsidR="00991F37" w:rsidRPr="00836196">
        <w:rPr>
          <w:rFonts w:hint="eastAsia"/>
          <w:iCs/>
          <w:color w:val="FF0000"/>
        </w:rPr>
        <w:t>的物件為</w:t>
      </w:r>
      <w:r w:rsidR="00991F37" w:rsidRPr="00836196">
        <w:rPr>
          <w:iCs/>
          <w:color w:val="FF0000"/>
        </w:rPr>
        <w:t>Fraction(1,4)</w:t>
      </w:r>
      <w:r w:rsidR="00106478" w:rsidRPr="00836196">
        <w:rPr>
          <w:iCs/>
          <w:color w:val="FF0000"/>
        </w:rPr>
        <w:t>，</w:t>
      </w:r>
      <w:r w:rsidR="00991F37" w:rsidRPr="00836196">
        <w:rPr>
          <w:iCs/>
          <w:color w:val="FF0000"/>
        </w:rPr>
        <w:t>相加之後的結果為</w:t>
      </w:r>
    </w:p>
    <w:p w14:paraId="6E28324D" w14:textId="77777777" w:rsidR="00991F37" w:rsidRPr="00836196" w:rsidRDefault="00000000" w:rsidP="00991F37">
      <w:pPr>
        <w:pStyle w:val="J"/>
        <w:numPr>
          <w:ilvl w:val="0"/>
          <w:numId w:val="0"/>
        </w:numPr>
        <w:spacing w:after="72"/>
        <w:ind w:left="840"/>
        <w:rPr>
          <w:color w:val="FF000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</w:rPr>
                <m:t>5</m:t>
              </m:r>
            </m:den>
          </m:f>
          <m:r>
            <w:rPr>
              <w:rFonts w:ascii="Cambria Math" w:hAnsi="Cambria Math"/>
              <w:color w:val="FF0000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4</m:t>
              </m:r>
            </m:den>
          </m:f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3×4+5×1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5×4</m:t>
              </m:r>
            </m:den>
          </m:f>
          <m:r>
            <m:rPr>
              <m:sty m:val="p"/>
            </m:rP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17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20</m:t>
              </m:r>
            </m:den>
          </m:f>
        </m:oMath>
      </m:oMathPara>
    </w:p>
    <w:p w14:paraId="6E28324E" w14:textId="77777777" w:rsidR="00991F37" w:rsidRPr="00836196" w:rsidRDefault="00991F37" w:rsidP="00106478">
      <w:pPr>
        <w:pStyle w:val="J"/>
        <w:numPr>
          <w:ilvl w:val="0"/>
          <w:numId w:val="0"/>
        </w:numPr>
        <w:spacing w:afterLines="50" w:after="120"/>
        <w:ind w:left="425"/>
        <w:rPr>
          <w:iCs/>
          <w:color w:val="FF0000"/>
        </w:rPr>
      </w:pPr>
      <w:r w:rsidRPr="00836196">
        <w:rPr>
          <w:color w:val="FF0000"/>
        </w:rPr>
        <w:t>因此</w:t>
      </w:r>
      <w:r w:rsidRPr="00836196">
        <w:rPr>
          <w:color w:val="FF0000"/>
        </w:rPr>
        <w:t xml:space="preserve">add() </w:t>
      </w:r>
      <w:r w:rsidRPr="00836196">
        <w:rPr>
          <w:color w:val="FF0000"/>
        </w:rPr>
        <w:t>會傳回</w:t>
      </w:r>
      <w:r w:rsidRPr="00836196">
        <w:rPr>
          <w:color w:val="FF0000"/>
        </w:rPr>
        <w:t xml:space="preserve">Fraction(17,20) </w:t>
      </w:r>
      <w:r w:rsidRPr="00836196">
        <w:rPr>
          <w:color w:val="FF0000"/>
        </w:rPr>
        <w:t>這個物件。</w:t>
      </w:r>
      <w:r w:rsidRPr="00836196">
        <w:rPr>
          <w:rFonts w:hint="eastAsia"/>
          <w:iCs/>
          <w:color w:val="FF0000"/>
        </w:rPr>
        <w:t>於本題中，若於</w:t>
      </w:r>
      <w:r w:rsidRPr="00836196">
        <w:rPr>
          <w:rFonts w:hint="eastAsia"/>
          <w:iCs/>
          <w:color w:val="FF0000"/>
        </w:rPr>
        <w:t xml:space="preserve">main() </w:t>
      </w:r>
      <w:r w:rsidRPr="00836196">
        <w:rPr>
          <w:rFonts w:hint="eastAsia"/>
          <w:iCs/>
          <w:color w:val="FF0000"/>
        </w:rPr>
        <w:t>中撰寫如下左邊的程式碼，應該可以得到右邊的結果：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609"/>
        <w:gridCol w:w="3348"/>
      </w:tblGrid>
      <w:tr w:rsidR="00836196" w:rsidRPr="00836196" w14:paraId="6E283254" w14:textId="77777777" w:rsidTr="00FD0B94">
        <w:trPr>
          <w:trHeight w:val="635"/>
        </w:trPr>
        <w:tc>
          <w:tcPr>
            <w:tcW w:w="3609" w:type="dxa"/>
            <w:tcBorders>
              <w:top w:val="nil"/>
            </w:tcBorders>
          </w:tcPr>
          <w:p w14:paraId="6E28324F" w14:textId="77777777" w:rsidR="00991F37" w:rsidRPr="00836196" w:rsidRDefault="00991F37" w:rsidP="00991F3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Fraction f1=new Fraction(3,5);</w:t>
            </w:r>
          </w:p>
          <w:p w14:paraId="6E283250" w14:textId="77777777" w:rsidR="00991F37" w:rsidRPr="00836196" w:rsidRDefault="00991F37" w:rsidP="00991F3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Fraction f2=new Fraction(1,4);</w:t>
            </w:r>
          </w:p>
          <w:p w14:paraId="6E283251" w14:textId="77777777" w:rsidR="00991F37" w:rsidRPr="00836196" w:rsidRDefault="00991F37" w:rsidP="00991F3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Fraction result= f1.add(f2);</w:t>
            </w:r>
          </w:p>
          <w:p w14:paraId="6E283252" w14:textId="77777777" w:rsidR="00991F37" w:rsidRPr="00836196" w:rsidRDefault="00991F37" w:rsidP="00991F37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result.show();</w:t>
            </w:r>
          </w:p>
        </w:tc>
        <w:tc>
          <w:tcPr>
            <w:tcW w:w="3348" w:type="dxa"/>
            <w:tcBorders>
              <w:top w:val="nil"/>
            </w:tcBorders>
          </w:tcPr>
          <w:p w14:paraId="6E283253" w14:textId="77777777" w:rsidR="00991F37" w:rsidRPr="00836196" w:rsidRDefault="00991F37" w:rsidP="00991F37">
            <w:pPr>
              <w:pStyle w:val="J6"/>
              <w:rPr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</w:rPr>
              <w:t>17/20</w:t>
            </w:r>
          </w:p>
        </w:tc>
      </w:tr>
    </w:tbl>
    <w:p w14:paraId="0B947046" w14:textId="47E0D887" w:rsidR="00CA1DA3" w:rsidRDefault="00350DCA" w:rsidP="00CA1DA3">
      <w:pPr>
        <w:pStyle w:val="J"/>
        <w:numPr>
          <w:ilvl w:val="0"/>
          <w:numId w:val="0"/>
        </w:numPr>
        <w:tabs>
          <w:tab w:val="clear" w:pos="426"/>
        </w:tabs>
        <w:spacing w:beforeLines="50" w:before="120" w:afterLines="50" w:after="120"/>
        <w:ind w:left="425"/>
        <w:rPr>
          <w:rFonts w:hint="eastAsia"/>
          <w:iCs/>
          <w:color w:val="FF0000"/>
        </w:rPr>
      </w:pPr>
      <w:r w:rsidRPr="00350DCA">
        <w:rPr>
          <w:iCs/>
          <w:color w:val="FF0000"/>
        </w:rPr>
        <w:lastRenderedPageBreak/>
        <w:drawing>
          <wp:inline distT="0" distB="0" distL="0" distR="0" wp14:anchorId="17DF9008" wp14:editId="76A54657">
            <wp:extent cx="4027170" cy="7056755"/>
            <wp:effectExtent l="0" t="0" r="0" b="0"/>
            <wp:docPr id="11126056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565" name="圖片 1" descr="一張含有 文字, 螢幕擷取畫面, 軟體, 多媒體軟體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55" w14:textId="20C047EF" w:rsidR="004A4E1E" w:rsidRPr="00836196" w:rsidRDefault="004A4E1E" w:rsidP="006E4DC4">
      <w:pPr>
        <w:pStyle w:val="J"/>
        <w:tabs>
          <w:tab w:val="clear" w:pos="426"/>
          <w:tab w:val="clear" w:pos="840"/>
        </w:tabs>
        <w:spacing w:beforeLines="50" w:before="120" w:afterLines="50" w:after="120"/>
        <w:ind w:left="425" w:hanging="425"/>
        <w:rPr>
          <w:iCs/>
          <w:color w:val="FF0000"/>
        </w:rPr>
      </w:pPr>
      <w:r w:rsidRPr="00836196">
        <w:rPr>
          <w:rFonts w:hint="eastAsia"/>
          <w:iCs/>
          <w:color w:val="FF0000"/>
        </w:rPr>
        <w:lastRenderedPageBreak/>
        <w:t>接續習題</w:t>
      </w:r>
      <w:r w:rsidRPr="00836196">
        <w:rPr>
          <w:rFonts w:hint="eastAsia"/>
          <w:iCs/>
          <w:color w:val="FF0000"/>
        </w:rPr>
        <w:t>1</w:t>
      </w:r>
      <w:r w:rsidR="00A6344D" w:rsidRPr="00836196">
        <w:rPr>
          <w:iCs/>
          <w:color w:val="FF0000"/>
        </w:rPr>
        <w:t>1</w:t>
      </w:r>
      <w:r w:rsidRPr="00836196">
        <w:rPr>
          <w:rFonts w:hint="eastAsia"/>
          <w:iCs/>
          <w:color w:val="FF0000"/>
        </w:rPr>
        <w:t>，試於</w:t>
      </w:r>
      <w:r w:rsidR="00E026E1" w:rsidRPr="00836196">
        <w:rPr>
          <w:rFonts w:hint="eastAsia"/>
          <w:iCs/>
          <w:color w:val="FF0000"/>
        </w:rPr>
        <w:t>Fraction</w:t>
      </w:r>
      <w:r w:rsidRPr="00836196">
        <w:rPr>
          <w:rFonts w:hint="eastAsia"/>
          <w:iCs/>
          <w:color w:val="FF0000"/>
        </w:rPr>
        <w:t>類別中撰寫</w:t>
      </w:r>
      <w:r w:rsidR="00C77D69" w:rsidRPr="00836196">
        <w:rPr>
          <w:rFonts w:hint="eastAsia"/>
          <w:iCs/>
          <w:color w:val="FF0000"/>
        </w:rPr>
        <w:t>Fraction</w:t>
      </w:r>
      <w:r w:rsidR="00C77D69" w:rsidRPr="00836196">
        <w:rPr>
          <w:iCs/>
          <w:color w:val="FF0000"/>
        </w:rPr>
        <w:t xml:space="preserve"> </w:t>
      </w:r>
      <w:r w:rsidRPr="00836196">
        <w:rPr>
          <w:rFonts w:hint="eastAsia"/>
          <w:iCs/>
          <w:color w:val="FF0000"/>
        </w:rPr>
        <w:t>compare(</w:t>
      </w:r>
      <w:r w:rsidR="00E026E1" w:rsidRPr="00836196">
        <w:rPr>
          <w:rFonts w:hint="eastAsia"/>
          <w:iCs/>
          <w:color w:val="FF0000"/>
        </w:rPr>
        <w:t>Fraction</w:t>
      </w:r>
      <w:r w:rsidR="00E026E1" w:rsidRPr="00836196">
        <w:rPr>
          <w:iCs/>
          <w:color w:val="FF0000"/>
        </w:rPr>
        <w:t xml:space="preserve"> </w:t>
      </w:r>
      <w:r w:rsidR="002A360F" w:rsidRPr="00836196">
        <w:rPr>
          <w:rFonts w:hint="eastAsia"/>
          <w:iCs/>
          <w:color w:val="FF0000"/>
        </w:rPr>
        <w:t>f</w:t>
      </w:r>
      <w:r w:rsidRPr="00836196">
        <w:rPr>
          <w:rFonts w:hint="eastAsia"/>
          <w:iCs/>
          <w:color w:val="FF0000"/>
        </w:rPr>
        <w:t xml:space="preserve">1, </w:t>
      </w:r>
      <w:r w:rsidR="00E026E1" w:rsidRPr="00836196">
        <w:rPr>
          <w:rFonts w:hint="eastAsia"/>
          <w:iCs/>
          <w:color w:val="FF0000"/>
        </w:rPr>
        <w:t>Fraction</w:t>
      </w:r>
      <w:r w:rsidR="002A360F" w:rsidRPr="00836196">
        <w:rPr>
          <w:iCs/>
          <w:color w:val="FF0000"/>
        </w:rPr>
        <w:t xml:space="preserve"> f</w:t>
      </w:r>
      <w:r w:rsidRPr="00836196">
        <w:rPr>
          <w:rFonts w:hint="eastAsia"/>
          <w:iCs/>
          <w:color w:val="FF0000"/>
        </w:rPr>
        <w:t xml:space="preserve">2) </w:t>
      </w:r>
      <w:r w:rsidR="004B7352" w:rsidRPr="00836196">
        <w:rPr>
          <w:rFonts w:hint="eastAsia"/>
          <w:iCs/>
          <w:color w:val="FF0000"/>
        </w:rPr>
        <w:t>函數</w:t>
      </w:r>
      <w:r w:rsidRPr="00836196">
        <w:rPr>
          <w:rFonts w:hint="eastAsia"/>
          <w:iCs/>
          <w:color w:val="FF0000"/>
        </w:rPr>
        <w:t>，可用來比較分數</w:t>
      </w:r>
      <w:r w:rsidR="002A360F" w:rsidRPr="00836196">
        <w:rPr>
          <w:iCs/>
          <w:color w:val="FF0000"/>
        </w:rPr>
        <w:t>f</w:t>
      </w:r>
      <w:r w:rsidRPr="00836196">
        <w:rPr>
          <w:rFonts w:hint="eastAsia"/>
          <w:iCs/>
          <w:color w:val="FF0000"/>
        </w:rPr>
        <w:t>1</w:t>
      </w:r>
      <w:r w:rsidRPr="00836196">
        <w:rPr>
          <w:rFonts w:hint="eastAsia"/>
          <w:iCs/>
          <w:color w:val="FF0000"/>
        </w:rPr>
        <w:t>與</w:t>
      </w:r>
      <w:r w:rsidR="002A360F" w:rsidRPr="00836196">
        <w:rPr>
          <w:iCs/>
          <w:color w:val="FF0000"/>
        </w:rPr>
        <w:t>f</w:t>
      </w:r>
      <w:r w:rsidRPr="00836196">
        <w:rPr>
          <w:rFonts w:hint="eastAsia"/>
          <w:iCs/>
          <w:color w:val="FF0000"/>
        </w:rPr>
        <w:t>2</w:t>
      </w:r>
      <w:r w:rsidRPr="00836196">
        <w:rPr>
          <w:rFonts w:hint="eastAsia"/>
          <w:iCs/>
          <w:color w:val="FF0000"/>
        </w:rPr>
        <w:t>的大小，並傳回較大者。</w:t>
      </w:r>
      <w:r w:rsidRPr="00836196">
        <w:rPr>
          <w:rFonts w:hint="eastAsia"/>
          <w:iCs/>
          <w:color w:val="FF0000"/>
        </w:rPr>
        <w:t xml:space="preserve">compare() </w:t>
      </w:r>
      <w:r w:rsidRPr="00836196">
        <w:rPr>
          <w:rFonts w:hint="eastAsia"/>
          <w:iCs/>
          <w:color w:val="FF0000"/>
        </w:rPr>
        <w:t>請用類別函數來撰寫。</w:t>
      </w:r>
      <w:r w:rsidR="003E20A5" w:rsidRPr="00836196">
        <w:rPr>
          <w:rFonts w:hint="eastAsia"/>
          <w:iCs/>
          <w:color w:val="FF0000"/>
        </w:rPr>
        <w:t>於本題中，若於</w:t>
      </w:r>
      <w:r w:rsidR="003E20A5" w:rsidRPr="00836196">
        <w:rPr>
          <w:rFonts w:hint="eastAsia"/>
          <w:iCs/>
          <w:color w:val="FF0000"/>
        </w:rPr>
        <w:t xml:space="preserve">main() </w:t>
      </w:r>
      <w:r w:rsidR="003E20A5" w:rsidRPr="00836196">
        <w:rPr>
          <w:rFonts w:hint="eastAsia"/>
          <w:iCs/>
          <w:color w:val="FF0000"/>
        </w:rPr>
        <w:t>中撰寫如下左邊的程式碼，應該可以得到右邊的結果：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609"/>
        <w:gridCol w:w="3348"/>
      </w:tblGrid>
      <w:tr w:rsidR="00836196" w:rsidRPr="00836196" w14:paraId="6E28325C" w14:textId="77777777" w:rsidTr="00FD0B94">
        <w:trPr>
          <w:trHeight w:val="1467"/>
        </w:trPr>
        <w:tc>
          <w:tcPr>
            <w:tcW w:w="3609" w:type="dxa"/>
            <w:tcBorders>
              <w:top w:val="nil"/>
            </w:tcBorders>
          </w:tcPr>
          <w:p w14:paraId="6E283256" w14:textId="77777777" w:rsidR="003E20A5" w:rsidRPr="00836196" w:rsidRDefault="003E20A5" w:rsidP="003E20A5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Fraction f1=new Fraction(2,3);</w:t>
            </w:r>
          </w:p>
          <w:p w14:paraId="6E283257" w14:textId="77777777" w:rsidR="003E20A5" w:rsidRPr="00836196" w:rsidRDefault="003E20A5" w:rsidP="003E20A5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Fraction f2=new Fraction(1,2);</w:t>
            </w:r>
          </w:p>
          <w:p w14:paraId="6E283258" w14:textId="77777777" w:rsidR="003E20A5" w:rsidRPr="00836196" w:rsidRDefault="003E20A5" w:rsidP="003E20A5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Fraction f3;</w:t>
            </w:r>
          </w:p>
          <w:p w14:paraId="6E283259" w14:textId="77777777" w:rsidR="002A360F" w:rsidRPr="00836196" w:rsidRDefault="002A360F" w:rsidP="002A360F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f3=Fraction.compare(f1,f2);</w:t>
            </w:r>
          </w:p>
          <w:p w14:paraId="6E28325A" w14:textId="77777777" w:rsidR="003E20A5" w:rsidRPr="00836196" w:rsidRDefault="003E20A5" w:rsidP="003E20A5">
            <w:pPr>
              <w:pStyle w:val="J6"/>
              <w:rPr>
                <w:color w:val="FF0000"/>
              </w:rPr>
            </w:pPr>
            <w:r w:rsidRPr="00836196">
              <w:rPr>
                <w:color w:val="FF0000"/>
              </w:rPr>
              <w:t>f3.show();</w:t>
            </w:r>
          </w:p>
        </w:tc>
        <w:tc>
          <w:tcPr>
            <w:tcW w:w="3348" w:type="dxa"/>
            <w:tcBorders>
              <w:top w:val="nil"/>
            </w:tcBorders>
          </w:tcPr>
          <w:p w14:paraId="6E28325B" w14:textId="77777777" w:rsidR="003E20A5" w:rsidRPr="00836196" w:rsidRDefault="003E20A5" w:rsidP="00EB4171">
            <w:pPr>
              <w:pStyle w:val="J6"/>
              <w:rPr>
                <w:color w:val="FF0000"/>
              </w:rPr>
            </w:pPr>
            <w:r w:rsidRPr="00836196">
              <w:rPr>
                <w:rFonts w:ascii="Courier New" w:hAnsi="Courier New" w:cs="Courier New"/>
                <w:iCs/>
                <w:color w:val="FF0000"/>
              </w:rPr>
              <w:t>2/3</w:t>
            </w:r>
          </w:p>
        </w:tc>
      </w:tr>
    </w:tbl>
    <w:p w14:paraId="2972205B" w14:textId="5D07BEE9" w:rsidR="00350DCA" w:rsidRDefault="00350DCA" w:rsidP="00350DCA">
      <w:pPr>
        <w:pStyle w:val="J"/>
        <w:numPr>
          <w:ilvl w:val="0"/>
          <w:numId w:val="0"/>
        </w:numPr>
        <w:tabs>
          <w:tab w:val="clear" w:pos="426"/>
        </w:tabs>
        <w:spacing w:beforeLines="50" w:before="120" w:afterLines="50" w:after="120"/>
        <w:ind w:left="425"/>
        <w:rPr>
          <w:rFonts w:hint="eastAsia"/>
          <w:iCs/>
          <w:color w:val="FF0000"/>
        </w:rPr>
      </w:pPr>
      <w:r w:rsidRPr="00350DCA">
        <w:rPr>
          <w:iCs/>
          <w:color w:val="FF0000"/>
        </w:rPr>
        <w:lastRenderedPageBreak/>
        <w:drawing>
          <wp:inline distT="0" distB="0" distL="0" distR="0" wp14:anchorId="0D33E815" wp14:editId="1B5B35A3">
            <wp:extent cx="4117340" cy="7056755"/>
            <wp:effectExtent l="0" t="0" r="0" b="0"/>
            <wp:docPr id="167588373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83734" name="圖片 1" descr="一張含有 文字, 螢幕擷取畫面, 軟體, 多媒體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5D" w14:textId="09309FE1" w:rsidR="004A4E1E" w:rsidRDefault="004A4E1E" w:rsidP="006E4DC4">
      <w:pPr>
        <w:pStyle w:val="J"/>
        <w:tabs>
          <w:tab w:val="clear" w:pos="426"/>
          <w:tab w:val="clear" w:pos="840"/>
        </w:tabs>
        <w:spacing w:beforeLines="50" w:before="120" w:afterLines="50" w:after="120"/>
        <w:ind w:left="425" w:hanging="425"/>
        <w:rPr>
          <w:iCs/>
          <w:color w:val="FF0000"/>
        </w:rPr>
      </w:pPr>
      <w:r w:rsidRPr="00836196">
        <w:rPr>
          <w:rFonts w:hint="eastAsia"/>
          <w:iCs/>
          <w:color w:val="FF0000"/>
        </w:rPr>
        <w:lastRenderedPageBreak/>
        <w:t>接續習題</w:t>
      </w:r>
      <w:r w:rsidRPr="00836196">
        <w:rPr>
          <w:rFonts w:hint="eastAsia"/>
          <w:iCs/>
          <w:color w:val="FF0000"/>
        </w:rPr>
        <w:t>1</w:t>
      </w:r>
      <w:r w:rsidR="000E2406" w:rsidRPr="00836196">
        <w:rPr>
          <w:iCs/>
          <w:color w:val="FF0000"/>
        </w:rPr>
        <w:t>1</w:t>
      </w:r>
      <w:r w:rsidRPr="00836196">
        <w:rPr>
          <w:rFonts w:hint="eastAsia"/>
          <w:iCs/>
          <w:color w:val="FF0000"/>
        </w:rPr>
        <w:t>，試於</w:t>
      </w:r>
      <w:r w:rsidR="00E026E1" w:rsidRPr="00836196">
        <w:rPr>
          <w:rFonts w:hint="eastAsia"/>
          <w:iCs/>
          <w:color w:val="FF0000"/>
        </w:rPr>
        <w:t>Fraction</w:t>
      </w:r>
      <w:r w:rsidRPr="00836196">
        <w:rPr>
          <w:rFonts w:hint="eastAsia"/>
          <w:iCs/>
          <w:color w:val="FF0000"/>
        </w:rPr>
        <w:t>類別中撰寫</w:t>
      </w:r>
      <w:r w:rsidRPr="00836196">
        <w:rPr>
          <w:rFonts w:hint="eastAsia"/>
          <w:iCs/>
          <w:color w:val="FF0000"/>
        </w:rPr>
        <w:t xml:space="preserve"> </w:t>
      </w:r>
      <w:r w:rsidR="002A360F" w:rsidRPr="00836196">
        <w:rPr>
          <w:rFonts w:hint="eastAsia"/>
          <w:iCs/>
          <w:color w:val="FF0000"/>
        </w:rPr>
        <w:t>void</w:t>
      </w:r>
      <w:r w:rsidR="002A360F" w:rsidRPr="00836196">
        <w:rPr>
          <w:iCs/>
          <w:color w:val="FF0000"/>
        </w:rPr>
        <w:t xml:space="preserve"> </w:t>
      </w:r>
      <w:r w:rsidRPr="00836196">
        <w:rPr>
          <w:rFonts w:hint="eastAsia"/>
          <w:iCs/>
          <w:color w:val="FF0000"/>
        </w:rPr>
        <w:t>larger(</w:t>
      </w:r>
      <w:r w:rsidR="00E026E1" w:rsidRPr="00836196">
        <w:rPr>
          <w:rFonts w:hint="eastAsia"/>
          <w:iCs/>
          <w:color w:val="FF0000"/>
        </w:rPr>
        <w:t>Fraction</w:t>
      </w:r>
      <w:r w:rsidR="00977BF5" w:rsidRPr="00836196">
        <w:rPr>
          <w:iCs/>
          <w:color w:val="FF0000"/>
        </w:rPr>
        <w:t xml:space="preserve"> </w:t>
      </w:r>
      <w:r w:rsidR="002A360F" w:rsidRPr="00836196">
        <w:rPr>
          <w:iCs/>
          <w:color w:val="FF0000"/>
        </w:rPr>
        <w:t>f2</w:t>
      </w:r>
      <w:r w:rsidRPr="00836196">
        <w:rPr>
          <w:rFonts w:hint="eastAsia"/>
          <w:iCs/>
          <w:color w:val="FF0000"/>
        </w:rPr>
        <w:t xml:space="preserve">) </w:t>
      </w:r>
      <w:r w:rsidR="004B7352" w:rsidRPr="00836196">
        <w:rPr>
          <w:rFonts w:hint="eastAsia"/>
          <w:iCs/>
          <w:color w:val="FF0000"/>
        </w:rPr>
        <w:t>函數</w:t>
      </w:r>
      <w:r w:rsidRPr="00836196">
        <w:rPr>
          <w:rFonts w:hint="eastAsia"/>
          <w:iCs/>
          <w:color w:val="FF0000"/>
        </w:rPr>
        <w:t>，用來判別呼叫</w:t>
      </w:r>
      <w:r w:rsidRPr="00836196">
        <w:rPr>
          <w:rFonts w:hint="eastAsia"/>
          <w:iCs/>
          <w:color w:val="FF0000"/>
        </w:rPr>
        <w:t xml:space="preserve"> larger() </w:t>
      </w:r>
      <w:r w:rsidRPr="00836196">
        <w:rPr>
          <w:rFonts w:hint="eastAsia"/>
          <w:iCs/>
          <w:color w:val="FF0000"/>
        </w:rPr>
        <w:t>的</w:t>
      </w:r>
      <w:r w:rsidR="00E026E1" w:rsidRPr="00836196">
        <w:rPr>
          <w:rFonts w:hint="eastAsia"/>
          <w:iCs/>
          <w:color w:val="FF0000"/>
        </w:rPr>
        <w:t>Fraction</w:t>
      </w:r>
      <w:r w:rsidRPr="00836196">
        <w:rPr>
          <w:rFonts w:hint="eastAsia"/>
          <w:iCs/>
          <w:color w:val="FF0000"/>
        </w:rPr>
        <w:t>物件</w:t>
      </w:r>
      <w:r w:rsidR="002A360F" w:rsidRPr="00836196">
        <w:rPr>
          <w:rFonts w:hint="eastAsia"/>
          <w:iCs/>
          <w:color w:val="FF0000"/>
        </w:rPr>
        <w:t>f1</w:t>
      </w:r>
      <w:r w:rsidR="002A360F" w:rsidRPr="00836196">
        <w:rPr>
          <w:rFonts w:hint="eastAsia"/>
          <w:iCs/>
          <w:color w:val="FF0000"/>
        </w:rPr>
        <w:t>的</w:t>
      </w:r>
      <w:r w:rsidR="003E20A5" w:rsidRPr="00836196">
        <w:rPr>
          <w:rFonts w:hint="eastAsia"/>
          <w:iCs/>
          <w:color w:val="FF0000"/>
        </w:rPr>
        <w:t>分數值</w:t>
      </w:r>
      <w:r w:rsidRPr="00836196">
        <w:rPr>
          <w:rFonts w:hint="eastAsia"/>
          <w:iCs/>
          <w:color w:val="FF0000"/>
        </w:rPr>
        <w:t>是否大於</w:t>
      </w:r>
      <w:r w:rsidR="002A360F" w:rsidRPr="00836196">
        <w:rPr>
          <w:iCs/>
          <w:color w:val="FF0000"/>
        </w:rPr>
        <w:t>f2</w:t>
      </w:r>
      <w:r w:rsidR="008F196A" w:rsidRPr="00836196">
        <w:rPr>
          <w:rFonts w:hint="eastAsia"/>
          <w:iCs/>
          <w:color w:val="FF0000"/>
        </w:rPr>
        <w:t>；</w:t>
      </w:r>
      <w:r w:rsidRPr="00836196">
        <w:rPr>
          <w:rFonts w:hint="eastAsia"/>
          <w:iCs/>
          <w:color w:val="FF0000"/>
        </w:rPr>
        <w:t>若是</w:t>
      </w:r>
      <w:r w:rsidR="002A360F" w:rsidRPr="00836196">
        <w:rPr>
          <w:rFonts w:hint="eastAsia"/>
          <w:iCs/>
          <w:color w:val="FF0000"/>
        </w:rPr>
        <w:t>，</w:t>
      </w:r>
      <w:r w:rsidRPr="00836196">
        <w:rPr>
          <w:rFonts w:hint="eastAsia"/>
          <w:iCs/>
          <w:color w:val="FF0000"/>
        </w:rPr>
        <w:t>則</w:t>
      </w:r>
      <w:r w:rsidR="002A360F" w:rsidRPr="00836196">
        <w:rPr>
          <w:rFonts w:hint="eastAsia"/>
          <w:iCs/>
          <w:color w:val="FF0000"/>
        </w:rPr>
        <w:t>印出</w:t>
      </w:r>
      <w:r w:rsidR="002A360F" w:rsidRPr="00836196">
        <w:rPr>
          <w:rFonts w:hint="eastAsia"/>
          <w:iCs/>
          <w:color w:val="FF0000"/>
        </w:rPr>
        <w:t xml:space="preserve"> </w:t>
      </w:r>
      <w:r w:rsidR="002A360F" w:rsidRPr="00836196">
        <w:rPr>
          <w:iCs/>
          <w:color w:val="FF0000"/>
        </w:rPr>
        <w:t>"f1 is larger"</w:t>
      </w:r>
      <w:r w:rsidRPr="00836196">
        <w:rPr>
          <w:rFonts w:hint="eastAsia"/>
          <w:iCs/>
          <w:color w:val="FF0000"/>
        </w:rPr>
        <w:t>，否則</w:t>
      </w:r>
      <w:r w:rsidR="002A360F" w:rsidRPr="00836196">
        <w:rPr>
          <w:rFonts w:hint="eastAsia"/>
          <w:iCs/>
          <w:color w:val="FF0000"/>
        </w:rPr>
        <w:t>印出</w:t>
      </w:r>
      <w:r w:rsidR="002A360F" w:rsidRPr="00836196">
        <w:rPr>
          <w:rFonts w:hint="eastAsia"/>
          <w:iCs/>
          <w:color w:val="FF0000"/>
        </w:rPr>
        <w:t xml:space="preserve"> </w:t>
      </w:r>
      <w:r w:rsidR="002A360F" w:rsidRPr="00836196">
        <w:rPr>
          <w:iCs/>
          <w:color w:val="FF0000"/>
        </w:rPr>
        <w:t>"f2 is larger"</w:t>
      </w:r>
      <w:r w:rsidRPr="00836196">
        <w:rPr>
          <w:rFonts w:hint="eastAsia"/>
          <w:iCs/>
          <w:color w:val="FF0000"/>
        </w:rPr>
        <w:t>。</w:t>
      </w:r>
    </w:p>
    <w:p w14:paraId="1E57E7DE" w14:textId="06C38111" w:rsidR="00350DCA" w:rsidRPr="00836196" w:rsidRDefault="00350DCA" w:rsidP="00350DCA">
      <w:pPr>
        <w:pStyle w:val="J"/>
        <w:numPr>
          <w:ilvl w:val="0"/>
          <w:numId w:val="0"/>
        </w:numPr>
        <w:tabs>
          <w:tab w:val="clear" w:pos="426"/>
        </w:tabs>
        <w:spacing w:beforeLines="50" w:before="120" w:afterLines="50" w:after="120"/>
        <w:ind w:left="425"/>
        <w:rPr>
          <w:rFonts w:hint="eastAsia"/>
          <w:iCs/>
          <w:color w:val="FF0000"/>
        </w:rPr>
      </w:pPr>
      <w:r w:rsidRPr="00350DCA">
        <w:rPr>
          <w:iCs/>
          <w:color w:val="FF0000"/>
        </w:rPr>
        <w:lastRenderedPageBreak/>
        <w:drawing>
          <wp:inline distT="0" distB="0" distL="0" distR="0" wp14:anchorId="153B0F9E" wp14:editId="15D2DAD8">
            <wp:extent cx="3741420" cy="7056755"/>
            <wp:effectExtent l="0" t="0" r="0" b="0"/>
            <wp:docPr id="5628550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5506" name="圖片 1" descr="一張含有 文字, 螢幕擷取畫面, 軟體, 多媒體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5E" w14:textId="77777777" w:rsidR="00A125EE" w:rsidRPr="0045079C" w:rsidRDefault="003C155D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lastRenderedPageBreak/>
        <w:t>9.4</w:t>
      </w:r>
      <w:r w:rsidR="00A125EE"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>利用陣列來儲存物件</w:t>
      </w:r>
      <w:r w:rsidR="00A125EE"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 </w:t>
      </w:r>
    </w:p>
    <w:p w14:paraId="6E28325F" w14:textId="77777777" w:rsidR="002C0030" w:rsidRDefault="002C0030" w:rsidP="006E4DC4">
      <w:pPr>
        <w:pStyle w:val="J"/>
        <w:tabs>
          <w:tab w:val="clear" w:pos="426"/>
          <w:tab w:val="clear" w:pos="840"/>
        </w:tabs>
        <w:spacing w:afterLines="50" w:after="120"/>
        <w:ind w:left="425" w:hanging="425"/>
        <w:rPr>
          <w:iCs/>
          <w:color w:val="FF0000"/>
        </w:rPr>
      </w:pPr>
      <w:r w:rsidRPr="00836196">
        <w:rPr>
          <w:rFonts w:hint="eastAsia"/>
          <w:iCs/>
          <w:color w:val="FF0000"/>
        </w:rPr>
        <w:t>試修改</w:t>
      </w:r>
      <w:r w:rsidR="00E26143" w:rsidRPr="00836196">
        <w:rPr>
          <w:rFonts w:hint="eastAsia"/>
          <w:iCs/>
          <w:color w:val="FF0000"/>
        </w:rPr>
        <w:t>Ch9_</w:t>
      </w:r>
      <w:r w:rsidRPr="00836196">
        <w:rPr>
          <w:rFonts w:hint="eastAsia"/>
          <w:iCs/>
          <w:color w:val="FF0000"/>
        </w:rPr>
        <w:t>13</w:t>
      </w:r>
      <w:r w:rsidR="008F196A" w:rsidRPr="00836196">
        <w:rPr>
          <w:iCs/>
          <w:color w:val="FF0000"/>
        </w:rPr>
        <w:t>.java</w:t>
      </w:r>
      <w:r w:rsidRPr="00836196">
        <w:rPr>
          <w:rFonts w:hint="eastAsia"/>
          <w:iCs/>
          <w:color w:val="FF0000"/>
        </w:rPr>
        <w:t>，加入</w:t>
      </w:r>
      <w:r w:rsidR="00737B63" w:rsidRPr="00836196">
        <w:rPr>
          <w:rFonts w:hint="eastAsia"/>
          <w:iCs/>
          <w:color w:val="FF0000"/>
        </w:rPr>
        <w:t>double</w:t>
      </w:r>
      <w:r w:rsidR="00737B63" w:rsidRPr="00836196">
        <w:rPr>
          <w:iCs/>
          <w:color w:val="FF0000"/>
        </w:rPr>
        <w:t xml:space="preserve"> </w:t>
      </w:r>
      <w:r w:rsidRPr="00836196">
        <w:rPr>
          <w:rFonts w:hint="eastAsia"/>
          <w:iCs/>
          <w:color w:val="FF0000"/>
        </w:rPr>
        <w:t>average(</w:t>
      </w:r>
      <w:r w:rsidR="00404D8F" w:rsidRPr="00836196">
        <w:rPr>
          <w:rFonts w:hint="eastAsia"/>
          <w:iCs/>
          <w:color w:val="FF0000"/>
        </w:rPr>
        <w:t>Circle</w:t>
      </w:r>
      <w:r w:rsidR="00737B63" w:rsidRPr="00836196">
        <w:rPr>
          <w:rFonts w:hint="eastAsia"/>
          <w:iCs/>
          <w:color w:val="FF0000"/>
        </w:rPr>
        <w:t>[]</w:t>
      </w:r>
      <w:r w:rsidRPr="00836196">
        <w:rPr>
          <w:rFonts w:hint="eastAsia"/>
          <w:iCs/>
          <w:color w:val="FF0000"/>
        </w:rPr>
        <w:t xml:space="preserve"> c) </w:t>
      </w:r>
      <w:r w:rsidR="004B7352" w:rsidRPr="00836196">
        <w:rPr>
          <w:rFonts w:hint="eastAsia"/>
          <w:iCs/>
          <w:color w:val="FF0000"/>
        </w:rPr>
        <w:t>函數</w:t>
      </w:r>
      <w:r w:rsidRPr="00836196">
        <w:rPr>
          <w:rFonts w:hint="eastAsia"/>
          <w:iCs/>
          <w:color w:val="FF0000"/>
        </w:rPr>
        <w:t>，用來傳回</w:t>
      </w:r>
      <w:r w:rsidR="00404D8F" w:rsidRPr="00836196">
        <w:rPr>
          <w:rFonts w:hint="eastAsia"/>
          <w:iCs/>
          <w:color w:val="FF0000"/>
        </w:rPr>
        <w:t>Circle</w:t>
      </w:r>
      <w:r w:rsidRPr="00836196">
        <w:rPr>
          <w:rFonts w:hint="eastAsia"/>
          <w:iCs/>
          <w:color w:val="FF0000"/>
        </w:rPr>
        <w:t>物件陣列裡所有</w:t>
      </w:r>
      <w:r w:rsidRPr="00836196">
        <w:rPr>
          <w:rFonts w:hint="eastAsia"/>
          <w:iCs/>
          <w:color w:val="FF0000"/>
        </w:rPr>
        <w:t>radius</w:t>
      </w:r>
      <w:r w:rsidRPr="00836196">
        <w:rPr>
          <w:rFonts w:hint="eastAsia"/>
          <w:iCs/>
          <w:color w:val="FF0000"/>
        </w:rPr>
        <w:t>成員的平均值。</w:t>
      </w:r>
      <w:r w:rsidR="00737B63" w:rsidRPr="00836196">
        <w:rPr>
          <w:rFonts w:hint="eastAsia"/>
          <w:iCs/>
          <w:color w:val="FF0000"/>
        </w:rPr>
        <w:t>例如若</w:t>
      </w:r>
      <w:r w:rsidR="00737B63" w:rsidRPr="00836196">
        <w:rPr>
          <w:rFonts w:hint="eastAsia"/>
          <w:iCs/>
          <w:color w:val="FF0000"/>
        </w:rPr>
        <w:t>3</w:t>
      </w:r>
      <w:r w:rsidR="00737B63" w:rsidRPr="00836196">
        <w:rPr>
          <w:rFonts w:hint="eastAsia"/>
          <w:iCs/>
          <w:color w:val="FF0000"/>
        </w:rPr>
        <w:t>個物件的</w:t>
      </w:r>
      <w:r w:rsidR="00737B63" w:rsidRPr="00836196">
        <w:rPr>
          <w:rFonts w:hint="eastAsia"/>
          <w:iCs/>
          <w:color w:val="FF0000"/>
        </w:rPr>
        <w:t>radius</w:t>
      </w:r>
      <w:r w:rsidR="00737B63" w:rsidRPr="00836196">
        <w:rPr>
          <w:rFonts w:hint="eastAsia"/>
          <w:iCs/>
          <w:color w:val="FF0000"/>
        </w:rPr>
        <w:t>分別</w:t>
      </w:r>
      <w:r w:rsidR="00737B63" w:rsidRPr="00836196">
        <w:rPr>
          <w:rFonts w:hint="eastAsia"/>
          <w:iCs/>
          <w:color w:val="FF0000"/>
        </w:rPr>
        <w:t>2</w:t>
      </w:r>
      <w:r w:rsidR="00737B63" w:rsidRPr="00836196">
        <w:rPr>
          <w:iCs/>
          <w:color w:val="FF0000"/>
        </w:rPr>
        <w:t>.0</w:t>
      </w:r>
      <w:r w:rsidR="00737B63" w:rsidRPr="00836196">
        <w:rPr>
          <w:iCs/>
          <w:color w:val="FF0000"/>
        </w:rPr>
        <w:t>、</w:t>
      </w:r>
      <w:r w:rsidR="00737B63" w:rsidRPr="00836196">
        <w:rPr>
          <w:rFonts w:hint="eastAsia"/>
          <w:iCs/>
          <w:color w:val="FF0000"/>
        </w:rPr>
        <w:t>3.0</w:t>
      </w:r>
      <w:r w:rsidR="00737B63" w:rsidRPr="00836196">
        <w:rPr>
          <w:rFonts w:hint="eastAsia"/>
          <w:iCs/>
          <w:color w:val="FF0000"/>
        </w:rPr>
        <w:t>和</w:t>
      </w:r>
      <w:r w:rsidR="00737B63" w:rsidRPr="00836196">
        <w:rPr>
          <w:rFonts w:hint="eastAsia"/>
          <w:iCs/>
          <w:color w:val="FF0000"/>
        </w:rPr>
        <w:t>4.0</w:t>
      </w:r>
      <w:r w:rsidR="00737B63" w:rsidRPr="00836196">
        <w:rPr>
          <w:rFonts w:hint="eastAsia"/>
          <w:iCs/>
          <w:color w:val="FF0000"/>
        </w:rPr>
        <w:t>，則</w:t>
      </w:r>
      <w:r w:rsidR="00737B63" w:rsidRPr="00836196">
        <w:rPr>
          <w:iCs/>
          <w:color w:val="FF0000"/>
        </w:rPr>
        <w:t xml:space="preserve">average() </w:t>
      </w:r>
      <w:r w:rsidR="00737B63" w:rsidRPr="00836196">
        <w:rPr>
          <w:iCs/>
          <w:color w:val="FF0000"/>
        </w:rPr>
        <w:t>會傳回</w:t>
      </w:r>
      <w:r w:rsidR="009403F7" w:rsidRPr="00836196">
        <w:rPr>
          <w:iCs/>
          <w:color w:val="FF0000"/>
        </w:rPr>
        <w:t>3</w:t>
      </w:r>
      <w:r w:rsidR="00737B63" w:rsidRPr="00836196">
        <w:rPr>
          <w:rFonts w:hint="eastAsia"/>
          <w:iCs/>
          <w:color w:val="FF0000"/>
        </w:rPr>
        <w:t>.0</w:t>
      </w:r>
      <w:r w:rsidR="00737B63" w:rsidRPr="00836196">
        <w:rPr>
          <w:rFonts w:hint="eastAsia"/>
          <w:iCs/>
          <w:color w:val="FF0000"/>
        </w:rPr>
        <w:t>。</w:t>
      </w:r>
    </w:p>
    <w:p w14:paraId="37E57151" w14:textId="1A08ADEC" w:rsidR="00350DCA" w:rsidRPr="00836196" w:rsidRDefault="00350DCA" w:rsidP="00350DCA">
      <w:pPr>
        <w:pStyle w:val="J"/>
        <w:numPr>
          <w:ilvl w:val="0"/>
          <w:numId w:val="0"/>
        </w:numPr>
        <w:tabs>
          <w:tab w:val="clear" w:pos="426"/>
        </w:tabs>
        <w:spacing w:afterLines="50" w:after="120"/>
        <w:ind w:left="425"/>
        <w:rPr>
          <w:rFonts w:hint="eastAsia"/>
          <w:iCs/>
          <w:color w:val="FF0000"/>
        </w:rPr>
      </w:pPr>
      <w:r w:rsidRPr="00350DCA">
        <w:rPr>
          <w:iCs/>
          <w:color w:val="FF0000"/>
        </w:rPr>
        <w:lastRenderedPageBreak/>
        <w:drawing>
          <wp:inline distT="0" distB="0" distL="0" distR="0" wp14:anchorId="5A04F96B" wp14:editId="0BE1710A">
            <wp:extent cx="4774565" cy="7056755"/>
            <wp:effectExtent l="0" t="0" r="6985" b="0"/>
            <wp:docPr id="28414030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40303" name="圖片 1" descr="一張含有 文字, 螢幕擷取畫面, 軟體, 多媒體軟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60" w14:textId="77777777" w:rsidR="002C0030" w:rsidRDefault="002C0030" w:rsidP="00387201">
      <w:pPr>
        <w:pStyle w:val="J"/>
        <w:tabs>
          <w:tab w:val="clear" w:pos="426"/>
          <w:tab w:val="clear" w:pos="840"/>
        </w:tabs>
        <w:spacing w:after="72"/>
        <w:ind w:left="426" w:hanging="426"/>
        <w:rPr>
          <w:iCs/>
          <w:color w:val="FF0000"/>
        </w:rPr>
      </w:pPr>
      <w:r w:rsidRPr="00836196">
        <w:rPr>
          <w:rFonts w:hint="eastAsia"/>
          <w:iCs/>
          <w:color w:val="FF0000"/>
        </w:rPr>
        <w:lastRenderedPageBreak/>
        <w:t>試將</w:t>
      </w:r>
      <w:r w:rsidR="00E26143" w:rsidRPr="00836196">
        <w:rPr>
          <w:rFonts w:hint="eastAsia"/>
          <w:iCs/>
          <w:color w:val="FF0000"/>
        </w:rPr>
        <w:t>Ch9_</w:t>
      </w:r>
      <w:r w:rsidRPr="00836196">
        <w:rPr>
          <w:rFonts w:hint="eastAsia"/>
          <w:iCs/>
          <w:color w:val="FF0000"/>
        </w:rPr>
        <w:t>12</w:t>
      </w:r>
      <w:r w:rsidR="008F196A" w:rsidRPr="00836196">
        <w:rPr>
          <w:iCs/>
          <w:color w:val="FF0000"/>
        </w:rPr>
        <w:t>.java</w:t>
      </w:r>
      <w:r w:rsidRPr="00836196">
        <w:rPr>
          <w:rFonts w:hint="eastAsia"/>
          <w:iCs/>
          <w:color w:val="FF0000"/>
        </w:rPr>
        <w:t>改為利用</w:t>
      </w:r>
      <w:r w:rsidRPr="00836196">
        <w:rPr>
          <w:rFonts w:hint="eastAsia"/>
          <w:iCs/>
          <w:color w:val="FF0000"/>
        </w:rPr>
        <w:t>for</w:t>
      </w:r>
      <w:r w:rsidRPr="00836196">
        <w:rPr>
          <w:rFonts w:hint="eastAsia"/>
          <w:iCs/>
          <w:color w:val="FF0000"/>
        </w:rPr>
        <w:t>迴圈來</w:t>
      </w:r>
      <w:r w:rsidR="00EB4171" w:rsidRPr="00836196">
        <w:rPr>
          <w:rFonts w:hint="eastAsia"/>
          <w:iCs/>
          <w:color w:val="FF0000"/>
        </w:rPr>
        <w:t>建立</w:t>
      </w:r>
      <w:r w:rsidR="00EB4171" w:rsidRPr="00836196">
        <w:rPr>
          <w:rFonts w:hint="eastAsia"/>
          <w:iCs/>
          <w:color w:val="FF0000"/>
        </w:rPr>
        <w:t>cir</w:t>
      </w:r>
      <w:r w:rsidR="00EB4171" w:rsidRPr="00836196">
        <w:rPr>
          <w:rFonts w:hint="eastAsia"/>
          <w:iCs/>
          <w:color w:val="FF0000"/>
        </w:rPr>
        <w:t>物件陣列，並利用它們呼叫</w:t>
      </w:r>
      <w:r w:rsidR="00EB4171" w:rsidRPr="00836196">
        <w:rPr>
          <w:rFonts w:hint="eastAsia"/>
          <w:iCs/>
          <w:color w:val="FF0000"/>
        </w:rPr>
        <w:t>show</w:t>
      </w:r>
      <w:r w:rsidR="00EB4171" w:rsidRPr="00836196">
        <w:rPr>
          <w:iCs/>
          <w:color w:val="FF0000"/>
        </w:rPr>
        <w:t xml:space="preserve">() </w:t>
      </w:r>
      <w:r w:rsidR="00EB4171" w:rsidRPr="00836196">
        <w:rPr>
          <w:iCs/>
          <w:color w:val="FF0000"/>
        </w:rPr>
        <w:t>函數</w:t>
      </w:r>
      <w:r w:rsidR="00EB4171" w:rsidRPr="00836196">
        <w:rPr>
          <w:rFonts w:hint="eastAsia"/>
          <w:iCs/>
          <w:color w:val="FF0000"/>
        </w:rPr>
        <w:t>。</w:t>
      </w:r>
      <w:r w:rsidR="00EB4171" w:rsidRPr="00836196">
        <w:rPr>
          <w:iCs/>
          <w:color w:val="FF0000"/>
        </w:rPr>
        <w:t>（提示</w:t>
      </w:r>
      <w:r w:rsidR="00EB4171" w:rsidRPr="00836196">
        <w:rPr>
          <w:rFonts w:hint="eastAsia"/>
          <w:iCs/>
          <w:color w:val="FF0000"/>
        </w:rPr>
        <w:t>：因為</w:t>
      </w:r>
      <w:r w:rsidR="00EB4171" w:rsidRPr="00836196">
        <w:rPr>
          <w:rFonts w:hint="eastAsia"/>
          <w:iCs/>
          <w:color w:val="FF0000"/>
        </w:rPr>
        <w:t>cir[0]</w:t>
      </w:r>
      <w:r w:rsidR="00EB4171" w:rsidRPr="00836196">
        <w:rPr>
          <w:iCs/>
          <w:color w:val="FF0000"/>
        </w:rPr>
        <w:t xml:space="preserve">~cir[2] </w:t>
      </w:r>
      <w:r w:rsidR="00EB4171" w:rsidRPr="00836196">
        <w:rPr>
          <w:iCs/>
          <w:color w:val="FF0000"/>
        </w:rPr>
        <w:t>的</w:t>
      </w:r>
      <w:r w:rsidR="00EB4171" w:rsidRPr="00836196">
        <w:rPr>
          <w:iCs/>
          <w:color w:val="FF0000"/>
        </w:rPr>
        <w:t>radius</w:t>
      </w:r>
      <w:r w:rsidR="00EB4171" w:rsidRPr="00836196">
        <w:rPr>
          <w:iCs/>
          <w:color w:val="FF0000"/>
        </w:rPr>
        <w:t>成員都不相同，我們可以建一個陣列來存儲這些</w:t>
      </w:r>
      <w:r w:rsidR="00EB4171" w:rsidRPr="00836196">
        <w:rPr>
          <w:iCs/>
          <w:color w:val="FF0000"/>
        </w:rPr>
        <w:t>radius</w:t>
      </w:r>
      <w:r w:rsidR="00EB4171" w:rsidRPr="00836196">
        <w:rPr>
          <w:iCs/>
          <w:color w:val="FF0000"/>
        </w:rPr>
        <w:t>成員，然後在</w:t>
      </w:r>
      <w:r w:rsidR="00EB4171" w:rsidRPr="00836196">
        <w:rPr>
          <w:iCs/>
          <w:color w:val="FF0000"/>
        </w:rPr>
        <w:t>for</w:t>
      </w:r>
      <w:r w:rsidR="00EB4171" w:rsidRPr="00836196">
        <w:rPr>
          <w:iCs/>
          <w:color w:val="FF0000"/>
        </w:rPr>
        <w:t>迴圈裡取用它們來設定</w:t>
      </w:r>
      <w:r w:rsidR="00EB4171" w:rsidRPr="00836196">
        <w:rPr>
          <w:iCs/>
          <w:color w:val="FF0000"/>
        </w:rPr>
        <w:t>radius</w:t>
      </w:r>
      <w:r w:rsidR="00EB4171" w:rsidRPr="00836196">
        <w:rPr>
          <w:iCs/>
          <w:color w:val="FF0000"/>
        </w:rPr>
        <w:t>成員的值</w:t>
      </w:r>
      <w:r w:rsidR="00EB4171" w:rsidRPr="00836196">
        <w:rPr>
          <w:rFonts w:hint="eastAsia"/>
          <w:iCs/>
          <w:color w:val="FF0000"/>
        </w:rPr>
        <w:t>）</w:t>
      </w:r>
    </w:p>
    <w:p w14:paraId="3C64D18E" w14:textId="1511039E" w:rsidR="00350DCA" w:rsidRPr="00836196" w:rsidRDefault="00350DCA" w:rsidP="00350DCA">
      <w:pPr>
        <w:pStyle w:val="J"/>
        <w:numPr>
          <w:ilvl w:val="0"/>
          <w:numId w:val="0"/>
        </w:numPr>
        <w:tabs>
          <w:tab w:val="clear" w:pos="426"/>
        </w:tabs>
        <w:spacing w:after="72"/>
        <w:ind w:left="426"/>
        <w:rPr>
          <w:rFonts w:hint="eastAsia"/>
          <w:iCs/>
          <w:color w:val="FF0000"/>
        </w:rPr>
      </w:pPr>
      <w:r w:rsidRPr="00350DCA">
        <w:rPr>
          <w:iCs/>
          <w:color w:val="FF0000"/>
        </w:rPr>
        <w:drawing>
          <wp:inline distT="0" distB="0" distL="0" distR="0" wp14:anchorId="48C47D1E" wp14:editId="50F0308D">
            <wp:extent cx="4824730" cy="6263640"/>
            <wp:effectExtent l="0" t="0" r="0" b="3810"/>
            <wp:docPr id="41310694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06949" name="圖片 1" descr="一張含有 文字, 螢幕擷取畫面, 軟體, 多媒體軟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61" w14:textId="77777777" w:rsidR="00A125EE" w:rsidRPr="0045079C" w:rsidRDefault="003C155D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lastRenderedPageBreak/>
        <w:t>9.5</w:t>
      </w:r>
      <w:r w:rsidR="00A125EE"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>內部類別</w:t>
      </w:r>
      <w:r w:rsidR="00A125EE"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 </w:t>
      </w:r>
    </w:p>
    <w:p w14:paraId="6E283262" w14:textId="77777777" w:rsidR="0005682E" w:rsidRPr="008D231C" w:rsidRDefault="0005682E" w:rsidP="006E4DC4">
      <w:pPr>
        <w:pStyle w:val="J"/>
        <w:tabs>
          <w:tab w:val="clear" w:pos="426"/>
          <w:tab w:val="clear" w:pos="840"/>
        </w:tabs>
        <w:spacing w:afterLines="50" w:after="120"/>
        <w:ind w:left="425" w:hanging="425"/>
        <w:rPr>
          <w:iCs/>
          <w:color w:val="FF0000"/>
        </w:rPr>
      </w:pPr>
      <w:r w:rsidRPr="008D231C">
        <w:rPr>
          <w:rFonts w:hint="eastAsia"/>
          <w:iCs/>
          <w:color w:val="FF0000"/>
        </w:rPr>
        <w:t>假設</w:t>
      </w:r>
      <w:r w:rsidR="009064A0" w:rsidRPr="008D231C">
        <w:rPr>
          <w:iCs/>
          <w:color w:val="FF0000"/>
        </w:rPr>
        <w:t>Name</w:t>
      </w:r>
      <w:r w:rsidR="003553A2" w:rsidRPr="008D231C">
        <w:rPr>
          <w:rFonts w:hint="eastAsia"/>
          <w:iCs/>
          <w:color w:val="FF0000"/>
        </w:rPr>
        <w:t>C</w:t>
      </w:r>
      <w:r w:rsidR="009064A0" w:rsidRPr="008D231C">
        <w:rPr>
          <w:iCs/>
          <w:color w:val="FF0000"/>
        </w:rPr>
        <w:t>ard</w:t>
      </w:r>
      <w:r w:rsidRPr="008D231C">
        <w:rPr>
          <w:rFonts w:hint="eastAsia"/>
          <w:iCs/>
          <w:color w:val="FF0000"/>
        </w:rPr>
        <w:t>類別的</w:t>
      </w:r>
      <w:r w:rsidR="00CD499F" w:rsidRPr="008D231C">
        <w:rPr>
          <w:rFonts w:hint="eastAsia"/>
          <w:iCs/>
          <w:color w:val="FF0000"/>
        </w:rPr>
        <w:t>部份</w:t>
      </w:r>
      <w:r w:rsidRPr="008D231C">
        <w:rPr>
          <w:rFonts w:hint="eastAsia"/>
          <w:iCs/>
          <w:color w:val="FF0000"/>
        </w:rPr>
        <w:t>定義如下：</w:t>
      </w:r>
    </w:p>
    <w:tbl>
      <w:tblPr>
        <w:tblStyle w:val="10"/>
        <w:tblW w:w="6971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06"/>
        <w:gridCol w:w="6565"/>
      </w:tblGrid>
      <w:tr w:rsidR="008D231C" w:rsidRPr="008D231C" w14:paraId="6E28326D" w14:textId="77777777" w:rsidTr="00FD0B94">
        <w:trPr>
          <w:trHeight w:val="1467"/>
        </w:trPr>
        <w:tc>
          <w:tcPr>
            <w:tcW w:w="406" w:type="dxa"/>
            <w:tcBorders>
              <w:top w:val="nil"/>
            </w:tcBorders>
          </w:tcPr>
          <w:p w14:paraId="6E283263" w14:textId="77777777" w:rsidR="002E49F7" w:rsidRPr="008D231C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D231C">
              <w:rPr>
                <w:rFonts w:ascii="Consolas" w:eastAsia="華康中明體" w:hAnsi="Consolas" w:cs="Courier New" w:hint="eastAsia"/>
                <w:i/>
                <w:color w:val="FF0000"/>
                <w:sz w:val="19"/>
                <w:szCs w:val="19"/>
              </w:rPr>
              <w:t>01</w:t>
            </w:r>
          </w:p>
          <w:p w14:paraId="6E283264" w14:textId="77777777" w:rsidR="002E49F7" w:rsidRPr="008D231C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D231C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02</w:t>
            </w:r>
          </w:p>
          <w:p w14:paraId="6E283265" w14:textId="77777777" w:rsidR="002E49F7" w:rsidRPr="008D231C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D231C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03</w:t>
            </w:r>
          </w:p>
          <w:p w14:paraId="6E283266" w14:textId="77777777" w:rsidR="002E49F7" w:rsidRPr="008D231C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D231C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04</w:t>
            </w:r>
          </w:p>
          <w:p w14:paraId="6E283267" w14:textId="77777777" w:rsidR="00C80F08" w:rsidRPr="008D231C" w:rsidRDefault="00C80F08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D231C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05</w:t>
            </w:r>
          </w:p>
        </w:tc>
        <w:tc>
          <w:tcPr>
            <w:tcW w:w="6565" w:type="dxa"/>
            <w:tcBorders>
              <w:top w:val="nil"/>
            </w:tcBorders>
          </w:tcPr>
          <w:p w14:paraId="6E283268" w14:textId="77777777" w:rsidR="00C80F08" w:rsidRPr="008D231C" w:rsidRDefault="00C80F08" w:rsidP="00C80F08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>class Name</w:t>
            </w:r>
            <w:r w:rsidR="003553A2" w:rsidRPr="008D231C">
              <w:rPr>
                <w:rFonts w:hint="eastAsia"/>
                <w:color w:val="FF0000"/>
              </w:rPr>
              <w:t>C</w:t>
            </w:r>
            <w:r w:rsidRPr="008D231C">
              <w:rPr>
                <w:color w:val="FF0000"/>
              </w:rPr>
              <w:t>ard{</w:t>
            </w:r>
          </w:p>
          <w:p w14:paraId="6E283269" w14:textId="77777777" w:rsidR="00C80F08" w:rsidRPr="008D231C" w:rsidRDefault="00C80F08" w:rsidP="00C80F08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 xml:space="preserve">   private String name;</w:t>
            </w:r>
            <w:r w:rsidR="003553A2" w:rsidRPr="008D231C">
              <w:rPr>
                <w:color w:val="FF0000"/>
              </w:rPr>
              <w:t xml:space="preserve"> </w:t>
            </w:r>
            <w:r w:rsidR="003553A2" w:rsidRPr="008D231C">
              <w:rPr>
                <w:color w:val="FF0000"/>
              </w:rPr>
              <w:tab/>
              <w:t>// name,</w:t>
            </w:r>
            <w:r w:rsidR="003553A2" w:rsidRPr="008D231C">
              <w:rPr>
                <w:color w:val="FF0000"/>
              </w:rPr>
              <w:t>存放姓名</w:t>
            </w:r>
          </w:p>
          <w:p w14:paraId="6E28326A" w14:textId="77777777" w:rsidR="00C80F08" w:rsidRPr="008D231C" w:rsidRDefault="00C80F08" w:rsidP="00C80F08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 xml:space="preserve">   private String address;</w:t>
            </w:r>
            <w:r w:rsidR="003553A2" w:rsidRPr="008D231C">
              <w:rPr>
                <w:color w:val="FF0000"/>
              </w:rPr>
              <w:t xml:space="preserve">  // address, </w:t>
            </w:r>
            <w:r w:rsidR="003553A2" w:rsidRPr="008D231C">
              <w:rPr>
                <w:color w:val="FF0000"/>
              </w:rPr>
              <w:t>存放地址</w:t>
            </w:r>
          </w:p>
          <w:p w14:paraId="6E28326B" w14:textId="77777777" w:rsidR="00C80F08" w:rsidRPr="008D231C" w:rsidRDefault="00C80F08" w:rsidP="00C80F08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 xml:space="preserve">   private Phone data;</w:t>
            </w:r>
            <w:r w:rsidR="003553A2" w:rsidRPr="008D231C">
              <w:rPr>
                <w:color w:val="FF0000"/>
              </w:rPr>
              <w:tab/>
            </w:r>
            <w:r w:rsidR="00FD0B94" w:rsidRPr="008D231C">
              <w:rPr>
                <w:color w:val="FF0000"/>
              </w:rPr>
              <w:t xml:space="preserve">   </w:t>
            </w:r>
            <w:r w:rsidR="003553A2" w:rsidRPr="008D231C">
              <w:rPr>
                <w:color w:val="FF0000"/>
              </w:rPr>
              <w:t xml:space="preserve">// Phone </w:t>
            </w:r>
            <w:r w:rsidR="003553A2" w:rsidRPr="008D231C">
              <w:rPr>
                <w:color w:val="FF0000"/>
              </w:rPr>
              <w:t>類別，裡面有</w:t>
            </w:r>
            <w:r w:rsidR="003553A2" w:rsidRPr="008D231C">
              <w:rPr>
                <w:rFonts w:hint="eastAsia"/>
                <w:color w:val="FF0000"/>
              </w:rPr>
              <w:t>tel</w:t>
            </w:r>
            <w:r w:rsidR="003553A2" w:rsidRPr="008D231C">
              <w:rPr>
                <w:rFonts w:hint="eastAsia"/>
                <w:color w:val="FF0000"/>
              </w:rPr>
              <w:t>和</w:t>
            </w:r>
            <w:r w:rsidR="003553A2" w:rsidRPr="008D231C">
              <w:rPr>
                <w:rFonts w:hint="eastAsia"/>
                <w:color w:val="FF0000"/>
              </w:rPr>
              <w:t>mobile</w:t>
            </w:r>
            <w:r w:rsidR="003553A2" w:rsidRPr="008D231C">
              <w:rPr>
                <w:rFonts w:hint="eastAsia"/>
                <w:color w:val="FF0000"/>
              </w:rPr>
              <w:t>成員</w:t>
            </w:r>
          </w:p>
          <w:p w14:paraId="6E28326C" w14:textId="77777777" w:rsidR="002E49F7" w:rsidRPr="008D231C" w:rsidRDefault="00C80F08" w:rsidP="002E49F7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>}</w:t>
            </w:r>
          </w:p>
        </w:tc>
      </w:tr>
    </w:tbl>
    <w:p w14:paraId="6E28326E" w14:textId="77777777" w:rsidR="003553A2" w:rsidRPr="008D231C" w:rsidRDefault="00CD499F" w:rsidP="006E4DC4">
      <w:pPr>
        <w:pStyle w:val="JAVA"/>
        <w:numPr>
          <w:ilvl w:val="0"/>
          <w:numId w:val="0"/>
        </w:numPr>
        <w:spacing w:beforeLines="50" w:before="120" w:afterLines="50" w:after="120"/>
        <w:ind w:left="425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其中</w:t>
      </w:r>
      <w:r w:rsidRPr="008D231C">
        <w:rPr>
          <w:rFonts w:hint="eastAsia"/>
          <w:iCs/>
          <w:color w:val="FF0000"/>
          <w:sz w:val="20"/>
        </w:rPr>
        <w:t>Phone</w:t>
      </w:r>
      <w:r w:rsidRPr="008D231C">
        <w:rPr>
          <w:rFonts w:hint="eastAsia"/>
          <w:iCs/>
          <w:color w:val="FF0000"/>
          <w:sz w:val="20"/>
        </w:rPr>
        <w:t>為</w:t>
      </w:r>
      <w:r w:rsidR="008F196A" w:rsidRPr="008D231C">
        <w:rPr>
          <w:rFonts w:hint="eastAsia"/>
          <w:iCs/>
          <w:color w:val="FF0000"/>
          <w:sz w:val="20"/>
        </w:rPr>
        <w:t>NameCard</w:t>
      </w:r>
      <w:r w:rsidR="008F196A" w:rsidRPr="008D231C">
        <w:rPr>
          <w:rFonts w:hint="eastAsia"/>
          <w:iCs/>
          <w:color w:val="FF0000"/>
          <w:sz w:val="20"/>
        </w:rPr>
        <w:t>的一個內部</w:t>
      </w:r>
      <w:r w:rsidRPr="008D231C">
        <w:rPr>
          <w:rFonts w:hint="eastAsia"/>
          <w:iCs/>
          <w:color w:val="FF0000"/>
          <w:sz w:val="20"/>
        </w:rPr>
        <w:t>類別，</w:t>
      </w:r>
      <w:r w:rsidR="00934638" w:rsidRPr="008D231C">
        <w:rPr>
          <w:rFonts w:hint="eastAsia"/>
          <w:iCs/>
          <w:color w:val="FF0000"/>
          <w:sz w:val="20"/>
        </w:rPr>
        <w:t>它</w:t>
      </w:r>
      <w:r w:rsidRPr="008D231C">
        <w:rPr>
          <w:rFonts w:hint="eastAsia"/>
          <w:iCs/>
          <w:color w:val="FF0000"/>
          <w:sz w:val="20"/>
        </w:rPr>
        <w:t>有</w:t>
      </w:r>
      <w:r w:rsidR="003553A2" w:rsidRPr="008D231C">
        <w:rPr>
          <w:iCs/>
          <w:color w:val="FF0000"/>
          <w:sz w:val="20"/>
        </w:rPr>
        <w:t>tel</w:t>
      </w:r>
      <w:r w:rsidR="00934638" w:rsidRPr="008D231C">
        <w:rPr>
          <w:rFonts w:hint="eastAsia"/>
          <w:iCs/>
          <w:color w:val="FF0000"/>
          <w:sz w:val="20"/>
        </w:rPr>
        <w:t>和</w:t>
      </w:r>
      <w:r w:rsidR="003553A2" w:rsidRPr="008D231C">
        <w:rPr>
          <w:iCs/>
          <w:color w:val="FF0000"/>
          <w:sz w:val="20"/>
        </w:rPr>
        <w:t>mobile</w:t>
      </w:r>
      <w:r w:rsidRPr="008D231C">
        <w:rPr>
          <w:rFonts w:hint="eastAsia"/>
          <w:iCs/>
          <w:color w:val="FF0000"/>
          <w:sz w:val="20"/>
        </w:rPr>
        <w:t>兩個資料成員，皆為</w:t>
      </w:r>
      <w:r w:rsidRPr="008D231C">
        <w:rPr>
          <w:rFonts w:hint="eastAsia"/>
          <w:iCs/>
          <w:color w:val="FF0000"/>
          <w:sz w:val="20"/>
        </w:rPr>
        <w:t>String</w:t>
      </w:r>
      <w:r w:rsidR="00764B8C" w:rsidRPr="008D231C">
        <w:rPr>
          <w:rFonts w:hint="eastAsia"/>
          <w:iCs/>
          <w:color w:val="FF0000"/>
          <w:sz w:val="20"/>
        </w:rPr>
        <w:t>型別</w:t>
      </w:r>
      <w:r w:rsidR="003553A2" w:rsidRPr="008D231C">
        <w:rPr>
          <w:rFonts w:hint="eastAsia"/>
          <w:iCs/>
          <w:color w:val="FF0000"/>
          <w:sz w:val="20"/>
        </w:rPr>
        <w:t>，其中</w:t>
      </w:r>
      <w:r w:rsidR="003553A2" w:rsidRPr="008D231C">
        <w:rPr>
          <w:rFonts w:hint="eastAsia"/>
          <w:iCs/>
          <w:color w:val="FF0000"/>
          <w:sz w:val="20"/>
        </w:rPr>
        <w:t>tel</w:t>
      </w:r>
      <w:r w:rsidR="003553A2" w:rsidRPr="008D231C">
        <w:rPr>
          <w:rFonts w:hint="eastAsia"/>
          <w:iCs/>
          <w:color w:val="FF0000"/>
          <w:sz w:val="20"/>
        </w:rPr>
        <w:t>用來存放電話號碼，</w:t>
      </w:r>
      <w:r w:rsidR="003553A2" w:rsidRPr="008D231C">
        <w:rPr>
          <w:rFonts w:hint="eastAsia"/>
          <w:iCs/>
          <w:color w:val="FF0000"/>
          <w:sz w:val="20"/>
        </w:rPr>
        <w:t>mobile</w:t>
      </w:r>
      <w:r w:rsidR="003553A2" w:rsidRPr="008D231C">
        <w:rPr>
          <w:rFonts w:hint="eastAsia"/>
          <w:iCs/>
          <w:color w:val="FF0000"/>
          <w:sz w:val="20"/>
        </w:rPr>
        <w:t>則是用來存放手機號碼。試依序做答下列各題，使得</w:t>
      </w:r>
      <w:r w:rsidR="003553A2" w:rsidRPr="008D231C">
        <w:rPr>
          <w:rFonts w:hint="eastAsia"/>
          <w:iCs/>
          <w:color w:val="FF0000"/>
          <w:sz w:val="20"/>
        </w:rPr>
        <w:t>NameCard</w:t>
      </w:r>
      <w:r w:rsidR="003553A2" w:rsidRPr="008D231C">
        <w:rPr>
          <w:rFonts w:hint="eastAsia"/>
          <w:iCs/>
          <w:color w:val="FF0000"/>
          <w:sz w:val="20"/>
        </w:rPr>
        <w:t>成為一個完整的類別：</w:t>
      </w:r>
    </w:p>
    <w:p w14:paraId="6E28326F" w14:textId="77777777" w:rsidR="00D831D4" w:rsidRPr="008D231C" w:rsidRDefault="00D831D4" w:rsidP="003553A2">
      <w:pPr>
        <w:pStyle w:val="JAVA"/>
        <w:numPr>
          <w:ilvl w:val="0"/>
          <w:numId w:val="0"/>
        </w:numPr>
        <w:spacing w:afterLines="30" w:after="72"/>
        <w:ind w:left="426"/>
        <w:rPr>
          <w:iCs/>
          <w:color w:val="FF0000"/>
          <w:sz w:val="20"/>
        </w:rPr>
      </w:pPr>
    </w:p>
    <w:p w14:paraId="6E283270" w14:textId="77777777" w:rsidR="0005682E" w:rsidRPr="008D231C" w:rsidRDefault="0005682E" w:rsidP="006E4DC4">
      <w:pPr>
        <w:pStyle w:val="JAVA"/>
        <w:numPr>
          <w:ilvl w:val="0"/>
          <w:numId w:val="13"/>
        </w:numPr>
        <w:spacing w:afterLines="30" w:after="72"/>
        <w:ind w:left="907" w:hanging="340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試將</w:t>
      </w:r>
      <w:r w:rsidR="00D11E12" w:rsidRPr="008D231C">
        <w:rPr>
          <w:rFonts w:hint="eastAsia"/>
          <w:iCs/>
          <w:color w:val="FF0000"/>
          <w:sz w:val="20"/>
        </w:rPr>
        <w:t>Phone</w:t>
      </w:r>
      <w:r w:rsidR="00D11E12" w:rsidRPr="008D231C">
        <w:rPr>
          <w:rFonts w:hint="eastAsia"/>
          <w:iCs/>
          <w:color w:val="FF0000"/>
          <w:sz w:val="20"/>
        </w:rPr>
        <w:t>類別加入</w:t>
      </w:r>
      <w:r w:rsidR="00D11E12" w:rsidRPr="008D231C">
        <w:rPr>
          <w:iCs/>
          <w:color w:val="FF0000"/>
          <w:sz w:val="20"/>
        </w:rPr>
        <w:t>Name</w:t>
      </w:r>
      <w:r w:rsidR="00050D60" w:rsidRPr="008D231C">
        <w:rPr>
          <w:rFonts w:hint="eastAsia"/>
          <w:iCs/>
          <w:color w:val="FF0000"/>
          <w:sz w:val="20"/>
        </w:rPr>
        <w:t>C</w:t>
      </w:r>
      <w:r w:rsidR="00D11E12" w:rsidRPr="008D231C">
        <w:rPr>
          <w:iCs/>
          <w:color w:val="FF0000"/>
          <w:sz w:val="20"/>
        </w:rPr>
        <w:t>ard</w:t>
      </w:r>
      <w:r w:rsidRPr="008D231C">
        <w:rPr>
          <w:rFonts w:hint="eastAsia"/>
          <w:iCs/>
          <w:color w:val="FF0000"/>
          <w:sz w:val="20"/>
        </w:rPr>
        <w:t>類別，成為</w:t>
      </w:r>
      <w:r w:rsidR="00D11E12" w:rsidRPr="008D231C">
        <w:rPr>
          <w:rFonts w:hint="eastAsia"/>
          <w:iCs/>
          <w:color w:val="FF0000"/>
          <w:sz w:val="20"/>
        </w:rPr>
        <w:t>巢狀</w:t>
      </w:r>
      <w:r w:rsidRPr="008D231C">
        <w:rPr>
          <w:rFonts w:hint="eastAsia"/>
          <w:iCs/>
          <w:color w:val="FF0000"/>
          <w:sz w:val="20"/>
        </w:rPr>
        <w:t>類別。</w:t>
      </w:r>
    </w:p>
    <w:p w14:paraId="6E283271" w14:textId="77777777" w:rsidR="00050D60" w:rsidRPr="008D231C" w:rsidRDefault="00050D60" w:rsidP="006E4DC4">
      <w:pPr>
        <w:pStyle w:val="JAVA"/>
        <w:numPr>
          <w:ilvl w:val="0"/>
          <w:numId w:val="13"/>
        </w:numPr>
        <w:spacing w:afterLines="30" w:after="72"/>
        <w:ind w:left="907" w:hanging="340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請設計一個</w:t>
      </w:r>
      <w:r w:rsidRPr="008D231C">
        <w:rPr>
          <w:iCs/>
          <w:color w:val="FF0000"/>
          <w:sz w:val="20"/>
        </w:rPr>
        <w:t>Name</w:t>
      </w:r>
      <w:r w:rsidRPr="008D231C">
        <w:rPr>
          <w:rFonts w:hint="eastAsia"/>
          <w:iCs/>
          <w:color w:val="FF0000"/>
          <w:sz w:val="20"/>
        </w:rPr>
        <w:t>C</w:t>
      </w:r>
      <w:r w:rsidRPr="008D231C">
        <w:rPr>
          <w:iCs/>
          <w:color w:val="FF0000"/>
          <w:sz w:val="20"/>
        </w:rPr>
        <w:t>ard</w:t>
      </w:r>
      <w:r w:rsidRPr="008D231C">
        <w:rPr>
          <w:rFonts w:hint="eastAsia"/>
          <w:iCs/>
          <w:color w:val="FF0000"/>
          <w:sz w:val="20"/>
        </w:rPr>
        <w:t>類別的建構子</w:t>
      </w:r>
      <w:r w:rsidRPr="008D231C">
        <w:rPr>
          <w:iCs/>
          <w:color w:val="FF0000"/>
          <w:sz w:val="20"/>
        </w:rPr>
        <w:t>NameCard(String na,</w:t>
      </w:r>
      <w:r w:rsidR="008F196A" w:rsidRPr="008D231C">
        <w:rPr>
          <w:iCs/>
          <w:color w:val="FF0000"/>
          <w:sz w:val="20"/>
        </w:rPr>
        <w:t xml:space="preserve"> </w:t>
      </w:r>
      <w:r w:rsidRPr="008D231C">
        <w:rPr>
          <w:iCs/>
          <w:color w:val="FF0000"/>
          <w:sz w:val="20"/>
        </w:rPr>
        <w:t>String ad)</w:t>
      </w:r>
      <w:r w:rsidRPr="008D231C">
        <w:rPr>
          <w:rFonts w:hint="eastAsia"/>
          <w:iCs/>
          <w:color w:val="FF0000"/>
          <w:sz w:val="20"/>
        </w:rPr>
        <w:t>，用來設定</w:t>
      </w:r>
      <w:r w:rsidRPr="008D231C">
        <w:rPr>
          <w:rFonts w:hint="eastAsia"/>
          <w:iCs/>
          <w:color w:val="FF0000"/>
          <w:sz w:val="20"/>
        </w:rPr>
        <w:t>name</w:t>
      </w:r>
      <w:r w:rsidRPr="008D231C">
        <w:rPr>
          <w:rFonts w:hint="eastAsia"/>
          <w:iCs/>
          <w:color w:val="FF0000"/>
          <w:sz w:val="20"/>
        </w:rPr>
        <w:t>為</w:t>
      </w:r>
      <w:r w:rsidRPr="008D231C">
        <w:rPr>
          <w:rFonts w:hint="eastAsia"/>
          <w:iCs/>
          <w:color w:val="FF0000"/>
          <w:sz w:val="20"/>
        </w:rPr>
        <w:t>na</w:t>
      </w:r>
      <w:r w:rsidRPr="008D231C">
        <w:rPr>
          <w:rFonts w:hint="eastAsia"/>
          <w:iCs/>
          <w:color w:val="FF0000"/>
          <w:sz w:val="20"/>
        </w:rPr>
        <w:t>、</w:t>
      </w:r>
      <w:r w:rsidRPr="008D231C">
        <w:rPr>
          <w:iCs/>
          <w:color w:val="FF0000"/>
          <w:sz w:val="20"/>
        </w:rPr>
        <w:t>address</w:t>
      </w:r>
      <w:r w:rsidRPr="008D231C">
        <w:rPr>
          <w:rFonts w:hint="eastAsia"/>
          <w:iCs/>
          <w:color w:val="FF0000"/>
          <w:sz w:val="20"/>
        </w:rPr>
        <w:t>為</w:t>
      </w:r>
      <w:r w:rsidRPr="008D231C">
        <w:rPr>
          <w:iCs/>
          <w:color w:val="FF0000"/>
          <w:sz w:val="20"/>
        </w:rPr>
        <w:t>ad</w:t>
      </w:r>
      <w:r w:rsidRPr="008D231C">
        <w:rPr>
          <w:rFonts w:hint="eastAsia"/>
          <w:iCs/>
          <w:color w:val="FF0000"/>
          <w:sz w:val="20"/>
        </w:rPr>
        <w:t>。</w:t>
      </w:r>
    </w:p>
    <w:p w14:paraId="6E283272" w14:textId="77777777" w:rsidR="0005682E" w:rsidRPr="008D231C" w:rsidRDefault="0099399B" w:rsidP="006E4DC4">
      <w:pPr>
        <w:pStyle w:val="JAVA"/>
        <w:numPr>
          <w:ilvl w:val="0"/>
          <w:numId w:val="13"/>
        </w:numPr>
        <w:spacing w:afterLines="30" w:after="72"/>
        <w:ind w:left="907" w:hanging="340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請</w:t>
      </w:r>
      <w:r w:rsidR="0005682E" w:rsidRPr="008D231C">
        <w:rPr>
          <w:rFonts w:hint="eastAsia"/>
          <w:iCs/>
          <w:color w:val="FF0000"/>
          <w:sz w:val="20"/>
        </w:rPr>
        <w:t>設計一個</w:t>
      </w:r>
      <w:r w:rsidR="00050D60" w:rsidRPr="008D231C">
        <w:rPr>
          <w:rFonts w:hint="eastAsia"/>
          <w:iCs/>
          <w:color w:val="FF0000"/>
          <w:sz w:val="20"/>
        </w:rPr>
        <w:t>Phone</w:t>
      </w:r>
      <w:r w:rsidR="00050D60" w:rsidRPr="008D231C">
        <w:rPr>
          <w:rFonts w:hint="eastAsia"/>
          <w:iCs/>
          <w:color w:val="FF0000"/>
          <w:sz w:val="20"/>
        </w:rPr>
        <w:t>類別的函數成員</w:t>
      </w:r>
      <w:r w:rsidR="00050D60" w:rsidRPr="008D231C">
        <w:rPr>
          <w:iCs/>
          <w:color w:val="FF0000"/>
          <w:sz w:val="20"/>
        </w:rPr>
        <w:t>void setPhone(String te,</w:t>
      </w:r>
      <w:r w:rsidR="008F196A" w:rsidRPr="008D231C">
        <w:rPr>
          <w:iCs/>
          <w:color w:val="FF0000"/>
          <w:sz w:val="20"/>
        </w:rPr>
        <w:t xml:space="preserve"> </w:t>
      </w:r>
      <w:r w:rsidR="00050D60" w:rsidRPr="008D231C">
        <w:rPr>
          <w:iCs/>
          <w:color w:val="FF0000"/>
          <w:sz w:val="20"/>
        </w:rPr>
        <w:t>String mob)</w:t>
      </w:r>
      <w:r w:rsidR="00CD499F" w:rsidRPr="008D231C">
        <w:rPr>
          <w:rFonts w:hint="eastAsia"/>
          <w:iCs/>
          <w:color w:val="FF0000"/>
          <w:sz w:val="20"/>
        </w:rPr>
        <w:t>，用來設定</w:t>
      </w:r>
      <w:r w:rsidR="00050D60" w:rsidRPr="008D231C">
        <w:rPr>
          <w:rFonts w:hint="eastAsia"/>
          <w:iCs/>
          <w:color w:val="FF0000"/>
          <w:sz w:val="20"/>
        </w:rPr>
        <w:t>tel</w:t>
      </w:r>
      <w:r w:rsidR="00CD499F" w:rsidRPr="008D231C">
        <w:rPr>
          <w:rFonts w:hint="eastAsia"/>
          <w:iCs/>
          <w:color w:val="FF0000"/>
          <w:sz w:val="20"/>
        </w:rPr>
        <w:t>為</w:t>
      </w:r>
      <w:r w:rsidR="00050D60" w:rsidRPr="008D231C">
        <w:rPr>
          <w:rFonts w:hint="eastAsia"/>
          <w:iCs/>
          <w:color w:val="FF0000"/>
          <w:sz w:val="20"/>
        </w:rPr>
        <w:t>t</w:t>
      </w:r>
      <w:r w:rsidR="00050D60" w:rsidRPr="008D231C">
        <w:rPr>
          <w:iCs/>
          <w:color w:val="FF0000"/>
          <w:sz w:val="20"/>
        </w:rPr>
        <w:t>e</w:t>
      </w:r>
      <w:r w:rsidR="00CD499F" w:rsidRPr="008D231C">
        <w:rPr>
          <w:rFonts w:hint="eastAsia"/>
          <w:iCs/>
          <w:color w:val="FF0000"/>
          <w:sz w:val="20"/>
        </w:rPr>
        <w:t>、</w:t>
      </w:r>
      <w:r w:rsidR="00050D60" w:rsidRPr="008D231C">
        <w:rPr>
          <w:iCs/>
          <w:color w:val="FF0000"/>
          <w:sz w:val="20"/>
        </w:rPr>
        <w:t>mobile</w:t>
      </w:r>
      <w:r w:rsidR="00CD499F" w:rsidRPr="008D231C">
        <w:rPr>
          <w:rFonts w:hint="eastAsia"/>
          <w:iCs/>
          <w:color w:val="FF0000"/>
          <w:sz w:val="20"/>
        </w:rPr>
        <w:t>為</w:t>
      </w:r>
      <w:r w:rsidR="00050D60" w:rsidRPr="008D231C">
        <w:rPr>
          <w:rFonts w:hint="eastAsia"/>
          <w:iCs/>
          <w:color w:val="FF0000"/>
          <w:sz w:val="20"/>
        </w:rPr>
        <w:t>mob</w:t>
      </w:r>
      <w:r w:rsidR="00CD499F" w:rsidRPr="008D231C">
        <w:rPr>
          <w:rFonts w:hint="eastAsia"/>
          <w:iCs/>
          <w:color w:val="FF0000"/>
          <w:sz w:val="20"/>
        </w:rPr>
        <w:t>。</w:t>
      </w:r>
    </w:p>
    <w:p w14:paraId="6E283273" w14:textId="77777777" w:rsidR="0099399B" w:rsidRPr="008D231C" w:rsidRDefault="0099399B" w:rsidP="006E4DC4">
      <w:pPr>
        <w:pStyle w:val="JAVA"/>
        <w:numPr>
          <w:ilvl w:val="0"/>
          <w:numId w:val="13"/>
        </w:numPr>
        <w:spacing w:afterLines="30" w:after="72"/>
        <w:ind w:left="907" w:hanging="340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試撰寫一個</w:t>
      </w:r>
      <w:r w:rsidRPr="008D231C">
        <w:rPr>
          <w:rFonts w:hint="eastAsia"/>
          <w:iCs/>
          <w:color w:val="FF0000"/>
          <w:sz w:val="20"/>
        </w:rPr>
        <w:t xml:space="preserve">show() </w:t>
      </w:r>
      <w:r w:rsidR="004B7352" w:rsidRPr="008D231C">
        <w:rPr>
          <w:rFonts w:hint="eastAsia"/>
          <w:iCs/>
          <w:color w:val="FF0000"/>
          <w:sz w:val="20"/>
        </w:rPr>
        <w:t>函數</w:t>
      </w:r>
      <w:r w:rsidRPr="008D231C">
        <w:rPr>
          <w:rFonts w:hint="eastAsia"/>
          <w:iCs/>
          <w:color w:val="FF0000"/>
          <w:sz w:val="20"/>
        </w:rPr>
        <w:t>，用來列印</w:t>
      </w:r>
      <w:r w:rsidRPr="008D231C">
        <w:rPr>
          <w:iCs/>
          <w:color w:val="FF0000"/>
          <w:sz w:val="20"/>
        </w:rPr>
        <w:t>Name</w:t>
      </w:r>
      <w:r w:rsidR="00050D60" w:rsidRPr="008D231C">
        <w:rPr>
          <w:iCs/>
          <w:color w:val="FF0000"/>
          <w:sz w:val="20"/>
        </w:rPr>
        <w:t>C</w:t>
      </w:r>
      <w:r w:rsidRPr="008D231C">
        <w:rPr>
          <w:iCs/>
          <w:color w:val="FF0000"/>
          <w:sz w:val="20"/>
        </w:rPr>
        <w:t>ard</w:t>
      </w:r>
      <w:r w:rsidRPr="008D231C">
        <w:rPr>
          <w:rFonts w:hint="eastAsia"/>
          <w:iCs/>
          <w:color w:val="FF0000"/>
          <w:sz w:val="20"/>
        </w:rPr>
        <w:t>類別</w:t>
      </w:r>
      <w:r w:rsidR="00050D60" w:rsidRPr="008D231C">
        <w:rPr>
          <w:rFonts w:hint="eastAsia"/>
          <w:iCs/>
          <w:color w:val="FF0000"/>
          <w:sz w:val="20"/>
        </w:rPr>
        <w:t>的</w:t>
      </w:r>
      <w:r w:rsidRPr="008D231C">
        <w:rPr>
          <w:rFonts w:hint="eastAsia"/>
          <w:iCs/>
          <w:color w:val="FF0000"/>
          <w:sz w:val="20"/>
        </w:rPr>
        <w:t>成員</w:t>
      </w:r>
      <w:r w:rsidR="00050D60" w:rsidRPr="008D231C">
        <w:rPr>
          <w:rFonts w:hint="eastAsia"/>
          <w:iCs/>
          <w:color w:val="FF0000"/>
          <w:sz w:val="20"/>
        </w:rPr>
        <w:t>name</w:t>
      </w:r>
      <w:r w:rsidR="00050D60" w:rsidRPr="008D231C">
        <w:rPr>
          <w:rFonts w:hint="eastAsia"/>
          <w:iCs/>
          <w:color w:val="FF0000"/>
          <w:sz w:val="20"/>
        </w:rPr>
        <w:t>和</w:t>
      </w:r>
      <w:r w:rsidR="00050D60" w:rsidRPr="008D231C">
        <w:rPr>
          <w:rFonts w:hint="eastAsia"/>
          <w:iCs/>
          <w:color w:val="FF0000"/>
          <w:sz w:val="20"/>
        </w:rPr>
        <w:t>address</w:t>
      </w:r>
      <w:r w:rsidR="00050D60" w:rsidRPr="008D231C">
        <w:rPr>
          <w:rFonts w:hint="eastAsia"/>
          <w:iCs/>
          <w:color w:val="FF0000"/>
          <w:sz w:val="20"/>
        </w:rPr>
        <w:t>，以及</w:t>
      </w:r>
      <w:r w:rsidR="00050D60" w:rsidRPr="008D231C">
        <w:rPr>
          <w:rFonts w:hint="eastAsia"/>
          <w:iCs/>
          <w:color w:val="FF0000"/>
          <w:sz w:val="20"/>
        </w:rPr>
        <w:t>Phone</w:t>
      </w:r>
      <w:r w:rsidR="00050D60" w:rsidRPr="008D231C">
        <w:rPr>
          <w:rFonts w:hint="eastAsia"/>
          <w:iCs/>
          <w:color w:val="FF0000"/>
          <w:sz w:val="20"/>
        </w:rPr>
        <w:t>類別裡的成員</w:t>
      </w:r>
      <w:r w:rsidR="00050D60" w:rsidRPr="008D231C">
        <w:rPr>
          <w:rFonts w:hint="eastAsia"/>
          <w:iCs/>
          <w:color w:val="FF0000"/>
          <w:sz w:val="20"/>
        </w:rPr>
        <w:t>tel</w:t>
      </w:r>
      <w:r w:rsidR="00050D60" w:rsidRPr="008D231C">
        <w:rPr>
          <w:rFonts w:hint="eastAsia"/>
          <w:iCs/>
          <w:color w:val="FF0000"/>
          <w:sz w:val="20"/>
        </w:rPr>
        <w:t>與</w:t>
      </w:r>
      <w:r w:rsidR="00050D60" w:rsidRPr="008D231C">
        <w:rPr>
          <w:rFonts w:hint="eastAsia"/>
          <w:iCs/>
          <w:color w:val="FF0000"/>
          <w:sz w:val="20"/>
        </w:rPr>
        <w:t>mobile</w:t>
      </w:r>
      <w:r w:rsidRPr="008D231C">
        <w:rPr>
          <w:rFonts w:hint="eastAsia"/>
          <w:iCs/>
          <w:color w:val="FF0000"/>
          <w:sz w:val="20"/>
        </w:rPr>
        <w:t>。</w:t>
      </w:r>
    </w:p>
    <w:p w14:paraId="6E283274" w14:textId="77777777" w:rsidR="0005682E" w:rsidRPr="008D231C" w:rsidRDefault="00050D60" w:rsidP="006E4DC4">
      <w:pPr>
        <w:pStyle w:val="JAVA"/>
        <w:numPr>
          <w:ilvl w:val="0"/>
          <w:numId w:val="0"/>
        </w:numPr>
        <w:spacing w:afterLines="50" w:after="120"/>
        <w:ind w:left="567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於本題中，若於</w:t>
      </w:r>
      <w:r w:rsidRPr="008D231C">
        <w:rPr>
          <w:rFonts w:hint="eastAsia"/>
          <w:iCs/>
          <w:color w:val="FF0000"/>
          <w:sz w:val="20"/>
        </w:rPr>
        <w:t xml:space="preserve">main() </w:t>
      </w:r>
      <w:r w:rsidRPr="008D231C">
        <w:rPr>
          <w:rFonts w:hint="eastAsia"/>
          <w:iCs/>
          <w:color w:val="FF0000"/>
          <w:sz w:val="20"/>
        </w:rPr>
        <w:t>裡執行如下左邊的程式碼，應該可以得到右邊的結果：</w:t>
      </w:r>
    </w:p>
    <w:tbl>
      <w:tblPr>
        <w:tblStyle w:val="10"/>
        <w:tblW w:w="6985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718"/>
        <w:gridCol w:w="2267"/>
      </w:tblGrid>
      <w:tr w:rsidR="008D231C" w:rsidRPr="008D231C" w14:paraId="6E28327C" w14:textId="77777777" w:rsidTr="006E4DC4">
        <w:trPr>
          <w:trHeight w:val="1187"/>
        </w:trPr>
        <w:tc>
          <w:tcPr>
            <w:tcW w:w="4718" w:type="dxa"/>
            <w:tcBorders>
              <w:top w:val="nil"/>
            </w:tcBorders>
          </w:tcPr>
          <w:p w14:paraId="6E283275" w14:textId="77777777" w:rsidR="00050D60" w:rsidRPr="008D231C" w:rsidRDefault="00050D60" w:rsidP="00050D60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>NameCard tom=new NameCard("Tom","123 City");</w:t>
            </w:r>
          </w:p>
          <w:p w14:paraId="6E283276" w14:textId="77777777" w:rsidR="00050D60" w:rsidRPr="008D231C" w:rsidRDefault="00050D60" w:rsidP="00050D60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>tom.setPhone("345-7612","0971-666000");</w:t>
            </w:r>
          </w:p>
          <w:p w14:paraId="6E283277" w14:textId="77777777" w:rsidR="00050D60" w:rsidRPr="008D231C" w:rsidRDefault="00050D60" w:rsidP="00050D60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>tom.show();</w:t>
            </w:r>
          </w:p>
        </w:tc>
        <w:tc>
          <w:tcPr>
            <w:tcW w:w="2267" w:type="dxa"/>
            <w:tcBorders>
              <w:top w:val="nil"/>
            </w:tcBorders>
          </w:tcPr>
          <w:p w14:paraId="6E283278" w14:textId="77777777" w:rsidR="00050D60" w:rsidRPr="008D231C" w:rsidRDefault="00050D60" w:rsidP="00050D60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D231C">
              <w:rPr>
                <w:rFonts w:ascii="Courier New" w:hAnsi="Courier New" w:cs="Courier New"/>
                <w:iCs/>
                <w:color w:val="FF0000"/>
              </w:rPr>
              <w:t>Name: Tom</w:t>
            </w:r>
          </w:p>
          <w:p w14:paraId="6E283279" w14:textId="77777777" w:rsidR="00050D60" w:rsidRPr="008D231C" w:rsidRDefault="00050D60" w:rsidP="00050D60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D231C">
              <w:rPr>
                <w:rFonts w:ascii="Courier New" w:hAnsi="Courier New" w:cs="Courier New"/>
                <w:iCs/>
                <w:color w:val="FF0000"/>
              </w:rPr>
              <w:t>Address: 123 City</w:t>
            </w:r>
          </w:p>
          <w:p w14:paraId="6E28327A" w14:textId="77777777" w:rsidR="00050D60" w:rsidRPr="008D231C" w:rsidRDefault="00050D60" w:rsidP="00050D60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D231C">
              <w:rPr>
                <w:rFonts w:ascii="Courier New" w:hAnsi="Courier New" w:cs="Courier New"/>
                <w:iCs/>
                <w:color w:val="FF0000"/>
              </w:rPr>
              <w:t>Tel: 345-7612</w:t>
            </w:r>
          </w:p>
          <w:p w14:paraId="6E28327B" w14:textId="77777777" w:rsidR="00050D60" w:rsidRPr="008D231C" w:rsidRDefault="00050D60" w:rsidP="00050D60">
            <w:pPr>
              <w:pStyle w:val="J6"/>
              <w:rPr>
                <w:color w:val="FF0000"/>
              </w:rPr>
            </w:pPr>
            <w:r w:rsidRPr="008D231C">
              <w:rPr>
                <w:rFonts w:ascii="Courier New" w:hAnsi="Courier New" w:cs="Courier New"/>
                <w:iCs/>
                <w:color w:val="FF0000"/>
              </w:rPr>
              <w:t>Mobile: 0971-666000</w:t>
            </w:r>
          </w:p>
        </w:tc>
      </w:tr>
    </w:tbl>
    <w:p w14:paraId="76E73D86" w14:textId="1413622E" w:rsidR="00350DCA" w:rsidRDefault="00350DCA" w:rsidP="00350DCA">
      <w:pPr>
        <w:pStyle w:val="J"/>
        <w:numPr>
          <w:ilvl w:val="0"/>
          <w:numId w:val="0"/>
        </w:numPr>
        <w:tabs>
          <w:tab w:val="clear" w:pos="426"/>
        </w:tabs>
        <w:spacing w:beforeLines="50" w:before="120" w:afterLines="50" w:after="120"/>
        <w:ind w:left="425"/>
        <w:rPr>
          <w:rFonts w:hint="eastAsia"/>
          <w:iCs/>
          <w:color w:val="FF0000"/>
        </w:rPr>
      </w:pPr>
      <w:r w:rsidRPr="00350DCA">
        <w:rPr>
          <w:iCs/>
          <w:color w:val="FF0000"/>
        </w:rPr>
        <w:lastRenderedPageBreak/>
        <w:drawing>
          <wp:inline distT="0" distB="0" distL="0" distR="0" wp14:anchorId="46AA47D7" wp14:editId="0D92E7BD">
            <wp:extent cx="4323715" cy="7056755"/>
            <wp:effectExtent l="0" t="0" r="635" b="0"/>
            <wp:docPr id="198046458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64584" name="圖片 1" descr="一張含有 文字, 螢幕擷取畫面, 軟體, 多媒體軟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7D" w14:textId="22000C5E" w:rsidR="00AF7B71" w:rsidRPr="008D231C" w:rsidRDefault="00AF7B71" w:rsidP="006E4DC4">
      <w:pPr>
        <w:pStyle w:val="J"/>
        <w:tabs>
          <w:tab w:val="clear" w:pos="426"/>
          <w:tab w:val="clear" w:pos="840"/>
        </w:tabs>
        <w:spacing w:beforeLines="50" w:before="120" w:afterLines="50" w:after="120"/>
        <w:ind w:left="425" w:hanging="425"/>
        <w:rPr>
          <w:iCs/>
          <w:color w:val="FF0000"/>
        </w:rPr>
      </w:pPr>
      <w:r w:rsidRPr="008D231C">
        <w:rPr>
          <w:rFonts w:hint="eastAsia"/>
          <w:iCs/>
          <w:color w:val="FF0000"/>
        </w:rPr>
        <w:lastRenderedPageBreak/>
        <w:t>假設</w:t>
      </w:r>
      <w:r w:rsidRPr="008D231C">
        <w:rPr>
          <w:rFonts w:hint="eastAsia"/>
          <w:iCs/>
          <w:color w:val="FF0000"/>
        </w:rPr>
        <w:t>Data</w:t>
      </w:r>
      <w:r w:rsidRPr="008D231C">
        <w:rPr>
          <w:rFonts w:hint="eastAsia"/>
          <w:iCs/>
          <w:color w:val="FF0000"/>
        </w:rPr>
        <w:t>類別的部份定義如下：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406"/>
        <w:gridCol w:w="6551"/>
      </w:tblGrid>
      <w:tr w:rsidR="008D231C" w:rsidRPr="008D231C" w14:paraId="6E283286" w14:textId="77777777" w:rsidTr="00FD0B94">
        <w:trPr>
          <w:trHeight w:val="1269"/>
        </w:trPr>
        <w:tc>
          <w:tcPr>
            <w:tcW w:w="406" w:type="dxa"/>
            <w:tcBorders>
              <w:top w:val="nil"/>
            </w:tcBorders>
          </w:tcPr>
          <w:p w14:paraId="6E28327E" w14:textId="77777777" w:rsidR="002E49F7" w:rsidRPr="008D231C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D231C">
              <w:rPr>
                <w:rFonts w:ascii="Consolas" w:eastAsia="華康中明體" w:hAnsi="Consolas" w:cs="Courier New" w:hint="eastAsia"/>
                <w:i/>
                <w:color w:val="FF0000"/>
                <w:sz w:val="19"/>
                <w:szCs w:val="19"/>
              </w:rPr>
              <w:t>01</w:t>
            </w:r>
          </w:p>
          <w:p w14:paraId="6E28327F" w14:textId="77777777" w:rsidR="002E49F7" w:rsidRPr="008D231C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D231C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02</w:t>
            </w:r>
          </w:p>
          <w:p w14:paraId="6E283280" w14:textId="77777777" w:rsidR="002E49F7" w:rsidRPr="008D231C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D231C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03</w:t>
            </w:r>
          </w:p>
          <w:p w14:paraId="6E283281" w14:textId="77777777" w:rsidR="002E49F7" w:rsidRPr="008D231C" w:rsidRDefault="002E49F7" w:rsidP="002E49F7">
            <w:pPr>
              <w:widowControl/>
              <w:spacing w:line="280" w:lineRule="exact"/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</w:pPr>
            <w:r w:rsidRPr="008D231C">
              <w:rPr>
                <w:rFonts w:ascii="Consolas" w:eastAsia="華康中明體" w:hAnsi="Consolas" w:cs="Courier New"/>
                <w:i/>
                <w:color w:val="FF0000"/>
                <w:sz w:val="19"/>
                <w:szCs w:val="19"/>
              </w:rPr>
              <w:t>04</w:t>
            </w:r>
          </w:p>
        </w:tc>
        <w:tc>
          <w:tcPr>
            <w:tcW w:w="6551" w:type="dxa"/>
            <w:tcBorders>
              <w:top w:val="nil"/>
            </w:tcBorders>
          </w:tcPr>
          <w:p w14:paraId="6E283282" w14:textId="77777777" w:rsidR="0055547C" w:rsidRPr="008D231C" w:rsidRDefault="0055547C" w:rsidP="0055547C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 xml:space="preserve">class </w:t>
            </w:r>
            <w:r w:rsidRPr="008D231C">
              <w:rPr>
                <w:rFonts w:hint="eastAsia"/>
                <w:color w:val="FF0000"/>
              </w:rPr>
              <w:t>Data</w:t>
            </w:r>
            <w:r w:rsidRPr="008D231C">
              <w:rPr>
                <w:color w:val="FF0000"/>
              </w:rPr>
              <w:t>{</w:t>
            </w:r>
          </w:p>
          <w:p w14:paraId="6E283283" w14:textId="77777777" w:rsidR="0055547C" w:rsidRPr="008D231C" w:rsidRDefault="0055547C" w:rsidP="0055547C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 xml:space="preserve">   private String name;</w:t>
            </w:r>
          </w:p>
          <w:p w14:paraId="6E283284" w14:textId="77777777" w:rsidR="0055547C" w:rsidRPr="008D231C" w:rsidRDefault="0055547C" w:rsidP="0055547C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 xml:space="preserve">   private Test score;</w:t>
            </w:r>
          </w:p>
          <w:p w14:paraId="6E283285" w14:textId="77777777" w:rsidR="002E49F7" w:rsidRPr="008D231C" w:rsidRDefault="0055547C" w:rsidP="002E49F7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>}</w:t>
            </w:r>
          </w:p>
        </w:tc>
      </w:tr>
    </w:tbl>
    <w:p w14:paraId="6E283287" w14:textId="77777777" w:rsidR="000D69CE" w:rsidRPr="008D231C" w:rsidRDefault="00AF7B71" w:rsidP="006E4DC4">
      <w:pPr>
        <w:pStyle w:val="JAVA"/>
        <w:numPr>
          <w:ilvl w:val="0"/>
          <w:numId w:val="0"/>
        </w:numPr>
        <w:spacing w:beforeLines="30" w:before="72" w:afterLines="30" w:after="72"/>
        <w:ind w:left="425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其中</w:t>
      </w:r>
      <w:r w:rsidR="000D69CE" w:rsidRPr="008D231C">
        <w:rPr>
          <w:color w:val="FF0000"/>
        </w:rPr>
        <w:t>name</w:t>
      </w:r>
      <w:r w:rsidR="000D69CE" w:rsidRPr="008D231C">
        <w:rPr>
          <w:rFonts w:hint="eastAsia"/>
          <w:iCs/>
          <w:color w:val="FF0000"/>
          <w:sz w:val="20"/>
        </w:rPr>
        <w:t xml:space="preserve"> </w:t>
      </w:r>
      <w:r w:rsidR="000D69CE" w:rsidRPr="008D231C">
        <w:rPr>
          <w:rFonts w:hint="eastAsia"/>
          <w:iCs/>
          <w:color w:val="FF0000"/>
          <w:sz w:val="20"/>
        </w:rPr>
        <w:t>可用來存放學生的姓名，而</w:t>
      </w:r>
      <w:r w:rsidRPr="008D231C">
        <w:rPr>
          <w:rFonts w:hint="eastAsia"/>
          <w:iCs/>
          <w:color w:val="FF0000"/>
          <w:sz w:val="20"/>
        </w:rPr>
        <w:t>Test</w:t>
      </w:r>
      <w:r w:rsidRPr="008D231C">
        <w:rPr>
          <w:rFonts w:hint="eastAsia"/>
          <w:iCs/>
          <w:color w:val="FF0000"/>
          <w:sz w:val="20"/>
        </w:rPr>
        <w:t>為</w:t>
      </w:r>
      <w:r w:rsidR="000D69CE" w:rsidRPr="008D231C">
        <w:rPr>
          <w:rFonts w:hint="eastAsia"/>
          <w:iCs/>
          <w:color w:val="FF0000"/>
          <w:sz w:val="20"/>
        </w:rPr>
        <w:t>一個</w:t>
      </w:r>
      <w:r w:rsidRPr="008D231C">
        <w:rPr>
          <w:rFonts w:hint="eastAsia"/>
          <w:iCs/>
          <w:color w:val="FF0000"/>
          <w:sz w:val="20"/>
        </w:rPr>
        <w:t>類別，</w:t>
      </w:r>
      <w:r w:rsidR="000D69CE" w:rsidRPr="008D231C">
        <w:rPr>
          <w:rFonts w:hint="eastAsia"/>
          <w:iCs/>
          <w:color w:val="FF0000"/>
          <w:sz w:val="20"/>
        </w:rPr>
        <w:t>它</w:t>
      </w:r>
      <w:r w:rsidRPr="008D231C">
        <w:rPr>
          <w:rFonts w:hint="eastAsia"/>
          <w:iCs/>
          <w:color w:val="FF0000"/>
          <w:sz w:val="20"/>
        </w:rPr>
        <w:t>有</w:t>
      </w:r>
      <w:r w:rsidRPr="008D231C">
        <w:rPr>
          <w:rFonts w:hint="eastAsia"/>
          <w:iCs/>
          <w:color w:val="FF0000"/>
          <w:sz w:val="20"/>
        </w:rPr>
        <w:t>english</w:t>
      </w:r>
      <w:r w:rsidRPr="008D231C">
        <w:rPr>
          <w:rFonts w:hint="eastAsia"/>
          <w:iCs/>
          <w:color w:val="FF0000"/>
          <w:sz w:val="20"/>
        </w:rPr>
        <w:t>、</w:t>
      </w:r>
      <w:r w:rsidRPr="008D231C">
        <w:rPr>
          <w:rFonts w:hint="eastAsia"/>
          <w:iCs/>
          <w:color w:val="FF0000"/>
          <w:sz w:val="20"/>
        </w:rPr>
        <w:t>math</w:t>
      </w:r>
      <w:r w:rsidRPr="008D231C">
        <w:rPr>
          <w:rFonts w:hint="eastAsia"/>
          <w:iCs/>
          <w:color w:val="FF0000"/>
          <w:sz w:val="20"/>
        </w:rPr>
        <w:t>兩個資料成員，</w:t>
      </w:r>
      <w:r w:rsidR="000D69CE" w:rsidRPr="008D231C">
        <w:rPr>
          <w:rFonts w:hint="eastAsia"/>
          <w:iCs/>
          <w:color w:val="FF0000"/>
          <w:sz w:val="20"/>
        </w:rPr>
        <w:t>用來存放學生的英文和數學成績，型別</w:t>
      </w:r>
      <w:r w:rsidRPr="008D231C">
        <w:rPr>
          <w:rFonts w:hint="eastAsia"/>
          <w:iCs/>
          <w:color w:val="FF0000"/>
          <w:sz w:val="20"/>
        </w:rPr>
        <w:t>皆為</w:t>
      </w:r>
      <w:r w:rsidRPr="008D231C">
        <w:rPr>
          <w:rFonts w:hint="eastAsia"/>
          <w:iCs/>
          <w:color w:val="FF0000"/>
          <w:sz w:val="20"/>
        </w:rPr>
        <w:t>int</w:t>
      </w:r>
      <w:r w:rsidRPr="008D231C">
        <w:rPr>
          <w:rFonts w:hint="eastAsia"/>
          <w:iCs/>
          <w:color w:val="FF0000"/>
          <w:sz w:val="20"/>
        </w:rPr>
        <w:t>。</w:t>
      </w:r>
    </w:p>
    <w:p w14:paraId="6E283288" w14:textId="77777777" w:rsidR="00AF7B71" w:rsidRPr="008D231C" w:rsidRDefault="00AF7B71" w:rsidP="006E4DC4">
      <w:pPr>
        <w:pStyle w:val="JAVA"/>
        <w:numPr>
          <w:ilvl w:val="0"/>
          <w:numId w:val="14"/>
        </w:numPr>
        <w:spacing w:afterLines="30" w:after="72"/>
        <w:ind w:left="907" w:hanging="340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試將</w:t>
      </w:r>
      <w:r w:rsidRPr="008D231C">
        <w:rPr>
          <w:rFonts w:hint="eastAsia"/>
          <w:iCs/>
          <w:color w:val="FF0000"/>
          <w:sz w:val="20"/>
        </w:rPr>
        <w:t>Test</w:t>
      </w:r>
      <w:r w:rsidRPr="008D231C">
        <w:rPr>
          <w:rFonts w:hint="eastAsia"/>
          <w:iCs/>
          <w:color w:val="FF0000"/>
          <w:sz w:val="20"/>
        </w:rPr>
        <w:t>類別加入</w:t>
      </w:r>
      <w:r w:rsidRPr="008D231C">
        <w:rPr>
          <w:rFonts w:hint="eastAsia"/>
          <w:iCs/>
          <w:color w:val="FF0000"/>
          <w:sz w:val="20"/>
        </w:rPr>
        <w:t>Data</w:t>
      </w:r>
      <w:r w:rsidRPr="008D231C">
        <w:rPr>
          <w:rFonts w:hint="eastAsia"/>
          <w:iCs/>
          <w:color w:val="FF0000"/>
          <w:sz w:val="20"/>
        </w:rPr>
        <w:t>類別，</w:t>
      </w:r>
      <w:r w:rsidR="000D69CE" w:rsidRPr="008D231C">
        <w:rPr>
          <w:rFonts w:hint="eastAsia"/>
          <w:iCs/>
          <w:color w:val="FF0000"/>
          <w:sz w:val="20"/>
        </w:rPr>
        <w:t>使其</w:t>
      </w:r>
      <w:r w:rsidRPr="008D231C">
        <w:rPr>
          <w:rFonts w:hint="eastAsia"/>
          <w:iCs/>
          <w:color w:val="FF0000"/>
          <w:sz w:val="20"/>
        </w:rPr>
        <w:t>成為</w:t>
      </w:r>
      <w:r w:rsidR="000D69CE" w:rsidRPr="008D231C">
        <w:rPr>
          <w:rFonts w:hint="eastAsia"/>
          <w:iCs/>
          <w:color w:val="FF0000"/>
          <w:sz w:val="20"/>
        </w:rPr>
        <w:t>Data</w:t>
      </w:r>
      <w:r w:rsidR="000D69CE" w:rsidRPr="008D231C">
        <w:rPr>
          <w:rFonts w:hint="eastAsia"/>
          <w:iCs/>
          <w:color w:val="FF0000"/>
          <w:sz w:val="20"/>
        </w:rPr>
        <w:t>的內部</w:t>
      </w:r>
      <w:r w:rsidRPr="008D231C">
        <w:rPr>
          <w:rFonts w:hint="eastAsia"/>
          <w:iCs/>
          <w:color w:val="FF0000"/>
          <w:sz w:val="20"/>
        </w:rPr>
        <w:t>類別。</w:t>
      </w:r>
    </w:p>
    <w:p w14:paraId="6E283289" w14:textId="77777777" w:rsidR="00AF7B71" w:rsidRPr="008D231C" w:rsidRDefault="00AF7B71" w:rsidP="006E4DC4">
      <w:pPr>
        <w:pStyle w:val="JAVA"/>
        <w:numPr>
          <w:ilvl w:val="0"/>
          <w:numId w:val="14"/>
        </w:numPr>
        <w:spacing w:afterLines="30" w:after="72"/>
        <w:ind w:left="907" w:hanging="340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請設計一個</w:t>
      </w:r>
      <w:r w:rsidRPr="008D231C">
        <w:rPr>
          <w:rFonts w:hint="eastAsia"/>
          <w:iCs/>
          <w:color w:val="FF0000"/>
          <w:sz w:val="20"/>
        </w:rPr>
        <w:t>Test</w:t>
      </w:r>
      <w:r w:rsidRPr="008D231C">
        <w:rPr>
          <w:rFonts w:hint="eastAsia"/>
          <w:iCs/>
          <w:color w:val="FF0000"/>
          <w:sz w:val="20"/>
        </w:rPr>
        <w:t>的</w:t>
      </w:r>
      <w:r w:rsidR="002244C4" w:rsidRPr="008D231C">
        <w:rPr>
          <w:rFonts w:hint="eastAsia"/>
          <w:iCs/>
          <w:color w:val="FF0000"/>
          <w:sz w:val="20"/>
        </w:rPr>
        <w:t>建構子</w:t>
      </w:r>
      <w:r w:rsidRPr="008D231C">
        <w:rPr>
          <w:rFonts w:hint="eastAsia"/>
          <w:iCs/>
          <w:color w:val="FF0000"/>
          <w:sz w:val="20"/>
        </w:rPr>
        <w:t>Test(</w:t>
      </w:r>
      <w:r w:rsidRPr="008D231C">
        <w:rPr>
          <w:iCs/>
          <w:color w:val="FF0000"/>
          <w:sz w:val="20"/>
        </w:rPr>
        <w:t>int eng,</w:t>
      </w:r>
      <w:r w:rsidR="000D69CE" w:rsidRPr="008D231C">
        <w:rPr>
          <w:iCs/>
          <w:color w:val="FF0000"/>
          <w:sz w:val="20"/>
        </w:rPr>
        <w:t xml:space="preserve"> </w:t>
      </w:r>
      <w:r w:rsidRPr="008D231C">
        <w:rPr>
          <w:iCs/>
          <w:color w:val="FF0000"/>
          <w:sz w:val="20"/>
        </w:rPr>
        <w:t>int m</w:t>
      </w:r>
      <w:r w:rsidR="008F196A" w:rsidRPr="008D231C">
        <w:rPr>
          <w:iCs/>
          <w:color w:val="FF0000"/>
          <w:sz w:val="20"/>
        </w:rPr>
        <w:t>a</w:t>
      </w:r>
      <w:r w:rsidRPr="008D231C">
        <w:rPr>
          <w:rFonts w:hint="eastAsia"/>
          <w:iCs/>
          <w:color w:val="FF0000"/>
          <w:sz w:val="20"/>
        </w:rPr>
        <w:t>)</w:t>
      </w:r>
      <w:r w:rsidRPr="008D231C">
        <w:rPr>
          <w:rFonts w:hint="eastAsia"/>
          <w:iCs/>
          <w:color w:val="FF0000"/>
          <w:sz w:val="20"/>
        </w:rPr>
        <w:t>，用來設定</w:t>
      </w:r>
      <w:r w:rsidRPr="008D231C">
        <w:rPr>
          <w:rFonts w:hint="eastAsia"/>
          <w:iCs/>
          <w:color w:val="FF0000"/>
          <w:sz w:val="20"/>
        </w:rPr>
        <w:t>english</w:t>
      </w:r>
      <w:r w:rsidR="008F196A" w:rsidRPr="008D231C">
        <w:rPr>
          <w:iCs/>
          <w:color w:val="FF0000"/>
          <w:sz w:val="20"/>
        </w:rPr>
        <w:t>的值</w:t>
      </w:r>
      <w:r w:rsidRPr="008D231C">
        <w:rPr>
          <w:rFonts w:hint="eastAsia"/>
          <w:iCs/>
          <w:color w:val="FF0000"/>
          <w:sz w:val="20"/>
        </w:rPr>
        <w:t>為</w:t>
      </w:r>
      <w:r w:rsidRPr="008D231C">
        <w:rPr>
          <w:rFonts w:hint="eastAsia"/>
          <w:iCs/>
          <w:color w:val="FF0000"/>
          <w:sz w:val="20"/>
        </w:rPr>
        <w:t>eng</w:t>
      </w:r>
      <w:r w:rsidRPr="008D231C">
        <w:rPr>
          <w:rFonts w:hint="eastAsia"/>
          <w:iCs/>
          <w:color w:val="FF0000"/>
          <w:sz w:val="20"/>
        </w:rPr>
        <w:t>，</w:t>
      </w:r>
      <w:r w:rsidRPr="008D231C">
        <w:rPr>
          <w:rFonts w:hint="eastAsia"/>
          <w:iCs/>
          <w:color w:val="FF0000"/>
          <w:sz w:val="20"/>
        </w:rPr>
        <w:t>math</w:t>
      </w:r>
      <w:r w:rsidR="008F196A" w:rsidRPr="008D231C">
        <w:rPr>
          <w:rFonts w:hint="eastAsia"/>
          <w:iCs/>
          <w:color w:val="FF0000"/>
          <w:sz w:val="20"/>
        </w:rPr>
        <w:t>的值</w:t>
      </w:r>
      <w:r w:rsidRPr="008D231C">
        <w:rPr>
          <w:rFonts w:hint="eastAsia"/>
          <w:iCs/>
          <w:color w:val="FF0000"/>
          <w:sz w:val="20"/>
        </w:rPr>
        <w:t>為</w:t>
      </w:r>
      <w:r w:rsidRPr="008D231C">
        <w:rPr>
          <w:rFonts w:hint="eastAsia"/>
          <w:iCs/>
          <w:color w:val="FF0000"/>
          <w:sz w:val="20"/>
        </w:rPr>
        <w:t>m</w:t>
      </w:r>
      <w:r w:rsidR="008F196A" w:rsidRPr="008D231C">
        <w:rPr>
          <w:iCs/>
          <w:color w:val="FF0000"/>
          <w:sz w:val="20"/>
        </w:rPr>
        <w:t>a</w:t>
      </w:r>
      <w:r w:rsidRPr="008D231C">
        <w:rPr>
          <w:rFonts w:hint="eastAsia"/>
          <w:iCs/>
          <w:color w:val="FF0000"/>
          <w:sz w:val="20"/>
        </w:rPr>
        <w:t>。</w:t>
      </w:r>
    </w:p>
    <w:p w14:paraId="6E28328A" w14:textId="77777777" w:rsidR="00AF7B71" w:rsidRPr="008D231C" w:rsidRDefault="00AF7B71" w:rsidP="006E4DC4">
      <w:pPr>
        <w:pStyle w:val="JAVA"/>
        <w:numPr>
          <w:ilvl w:val="0"/>
          <w:numId w:val="14"/>
        </w:numPr>
        <w:spacing w:afterLines="30" w:after="72"/>
        <w:ind w:left="907" w:hanging="340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試在</w:t>
      </w:r>
      <w:r w:rsidRPr="008D231C">
        <w:rPr>
          <w:rFonts w:hint="eastAsia"/>
          <w:iCs/>
          <w:color w:val="FF0000"/>
          <w:sz w:val="20"/>
        </w:rPr>
        <w:t>Test</w:t>
      </w:r>
      <w:r w:rsidRPr="008D231C">
        <w:rPr>
          <w:rFonts w:hint="eastAsia"/>
          <w:iCs/>
          <w:color w:val="FF0000"/>
          <w:sz w:val="20"/>
        </w:rPr>
        <w:t>類別裡撰寫一個</w:t>
      </w:r>
      <w:r w:rsidRPr="008D231C">
        <w:rPr>
          <w:rFonts w:hint="eastAsia"/>
          <w:iCs/>
          <w:color w:val="FF0000"/>
          <w:sz w:val="20"/>
        </w:rPr>
        <w:t xml:space="preserve">double avg() </w:t>
      </w:r>
      <w:r w:rsidR="004B7352" w:rsidRPr="008D231C">
        <w:rPr>
          <w:rFonts w:hint="eastAsia"/>
          <w:iCs/>
          <w:color w:val="FF0000"/>
          <w:sz w:val="20"/>
        </w:rPr>
        <w:t>函數</w:t>
      </w:r>
      <w:r w:rsidRPr="008D231C">
        <w:rPr>
          <w:rFonts w:hint="eastAsia"/>
          <w:iCs/>
          <w:color w:val="FF0000"/>
          <w:sz w:val="20"/>
        </w:rPr>
        <w:t>，用來計算並傳回</w:t>
      </w:r>
      <w:r w:rsidRPr="008D231C">
        <w:rPr>
          <w:rFonts w:hint="eastAsia"/>
          <w:iCs/>
          <w:color w:val="FF0000"/>
          <w:sz w:val="20"/>
        </w:rPr>
        <w:t>english</w:t>
      </w:r>
      <w:r w:rsidRPr="008D231C">
        <w:rPr>
          <w:rFonts w:hint="eastAsia"/>
          <w:iCs/>
          <w:color w:val="FF0000"/>
          <w:sz w:val="20"/>
        </w:rPr>
        <w:t>與</w:t>
      </w:r>
      <w:r w:rsidRPr="008D231C">
        <w:rPr>
          <w:rFonts w:hint="eastAsia"/>
          <w:iCs/>
          <w:color w:val="FF0000"/>
          <w:sz w:val="20"/>
        </w:rPr>
        <w:t>math</w:t>
      </w:r>
      <w:r w:rsidRPr="008D231C">
        <w:rPr>
          <w:rFonts w:hint="eastAsia"/>
          <w:iCs/>
          <w:color w:val="FF0000"/>
          <w:sz w:val="20"/>
        </w:rPr>
        <w:t>的平均成績。</w:t>
      </w:r>
    </w:p>
    <w:p w14:paraId="6E28328B" w14:textId="77777777" w:rsidR="000D69CE" w:rsidRPr="008D231C" w:rsidRDefault="000D69CE" w:rsidP="006E4DC4">
      <w:pPr>
        <w:pStyle w:val="JAVA"/>
        <w:numPr>
          <w:ilvl w:val="0"/>
          <w:numId w:val="14"/>
        </w:numPr>
        <w:spacing w:afterLines="30" w:after="72"/>
        <w:ind w:left="907" w:hanging="340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請設計一個</w:t>
      </w:r>
      <w:r w:rsidRPr="008D231C">
        <w:rPr>
          <w:rFonts w:hint="eastAsia"/>
          <w:iCs/>
          <w:color w:val="FF0000"/>
          <w:sz w:val="20"/>
        </w:rPr>
        <w:t>Data</w:t>
      </w:r>
      <w:r w:rsidRPr="008D231C">
        <w:rPr>
          <w:rFonts w:hint="eastAsia"/>
          <w:iCs/>
          <w:color w:val="FF0000"/>
          <w:sz w:val="20"/>
        </w:rPr>
        <w:t>類別的建構子</w:t>
      </w:r>
      <w:r w:rsidRPr="008D231C">
        <w:rPr>
          <w:iCs/>
          <w:color w:val="FF0000"/>
          <w:sz w:val="20"/>
        </w:rPr>
        <w:t>Data(String na,</w:t>
      </w:r>
      <w:r w:rsidR="00012634" w:rsidRPr="008D231C">
        <w:rPr>
          <w:iCs/>
          <w:color w:val="FF0000"/>
          <w:sz w:val="20"/>
        </w:rPr>
        <w:t xml:space="preserve"> </w:t>
      </w:r>
      <w:r w:rsidRPr="008D231C">
        <w:rPr>
          <w:iCs/>
          <w:color w:val="FF0000"/>
          <w:sz w:val="20"/>
        </w:rPr>
        <w:t>int eng,</w:t>
      </w:r>
      <w:r w:rsidR="00012634" w:rsidRPr="008D231C">
        <w:rPr>
          <w:iCs/>
          <w:color w:val="FF0000"/>
          <w:sz w:val="20"/>
        </w:rPr>
        <w:t xml:space="preserve"> </w:t>
      </w:r>
      <w:r w:rsidRPr="008D231C">
        <w:rPr>
          <w:iCs/>
          <w:color w:val="FF0000"/>
          <w:sz w:val="20"/>
        </w:rPr>
        <w:t>int ma)</w:t>
      </w:r>
      <w:r w:rsidRPr="008D231C">
        <w:rPr>
          <w:rFonts w:hint="eastAsia"/>
          <w:iCs/>
          <w:color w:val="FF0000"/>
          <w:sz w:val="20"/>
        </w:rPr>
        <w:t>，</w:t>
      </w:r>
      <w:r w:rsidR="00012634" w:rsidRPr="008D231C">
        <w:rPr>
          <w:rFonts w:hint="eastAsia"/>
          <w:iCs/>
          <w:color w:val="FF0000"/>
          <w:sz w:val="20"/>
        </w:rPr>
        <w:t>用來設定</w:t>
      </w:r>
      <w:r w:rsidR="00012634" w:rsidRPr="008D231C">
        <w:rPr>
          <w:rFonts w:hint="eastAsia"/>
          <w:iCs/>
          <w:color w:val="FF0000"/>
          <w:sz w:val="20"/>
        </w:rPr>
        <w:t>Data</w:t>
      </w:r>
      <w:r w:rsidR="00012634" w:rsidRPr="008D231C">
        <w:rPr>
          <w:rFonts w:hint="eastAsia"/>
          <w:iCs/>
          <w:color w:val="FF0000"/>
          <w:sz w:val="20"/>
        </w:rPr>
        <w:t>的</w:t>
      </w:r>
      <w:r w:rsidR="00012634" w:rsidRPr="008D231C">
        <w:rPr>
          <w:rFonts w:hint="eastAsia"/>
          <w:iCs/>
          <w:color w:val="FF0000"/>
          <w:sz w:val="20"/>
        </w:rPr>
        <w:t>name</w:t>
      </w:r>
      <w:r w:rsidR="00012634" w:rsidRPr="008D231C">
        <w:rPr>
          <w:rFonts w:hint="eastAsia"/>
          <w:iCs/>
          <w:color w:val="FF0000"/>
          <w:sz w:val="20"/>
        </w:rPr>
        <w:t>成員為</w:t>
      </w:r>
      <w:r w:rsidR="00012634" w:rsidRPr="008D231C">
        <w:rPr>
          <w:rFonts w:hint="eastAsia"/>
          <w:iCs/>
          <w:color w:val="FF0000"/>
          <w:sz w:val="20"/>
        </w:rPr>
        <w:t>na</w:t>
      </w:r>
      <w:r w:rsidR="00012634" w:rsidRPr="008D231C">
        <w:rPr>
          <w:rFonts w:hint="eastAsia"/>
          <w:iCs/>
          <w:color w:val="FF0000"/>
          <w:sz w:val="20"/>
        </w:rPr>
        <w:t>，並以</w:t>
      </w:r>
      <w:r w:rsidR="00012634" w:rsidRPr="008D231C">
        <w:rPr>
          <w:rFonts w:hint="eastAsia"/>
          <w:iCs/>
          <w:color w:val="FF0000"/>
          <w:sz w:val="20"/>
        </w:rPr>
        <w:t>eng</w:t>
      </w:r>
      <w:r w:rsidR="00012634" w:rsidRPr="008D231C">
        <w:rPr>
          <w:rFonts w:hint="eastAsia"/>
          <w:iCs/>
          <w:color w:val="FF0000"/>
          <w:sz w:val="20"/>
        </w:rPr>
        <w:t>和</w:t>
      </w:r>
      <w:r w:rsidR="00012634" w:rsidRPr="008D231C">
        <w:rPr>
          <w:rFonts w:hint="eastAsia"/>
          <w:iCs/>
          <w:color w:val="FF0000"/>
          <w:sz w:val="20"/>
        </w:rPr>
        <w:t>ma</w:t>
      </w:r>
      <w:r w:rsidR="00012634" w:rsidRPr="008D231C">
        <w:rPr>
          <w:rFonts w:hint="eastAsia"/>
          <w:iCs/>
          <w:color w:val="FF0000"/>
          <w:sz w:val="20"/>
        </w:rPr>
        <w:t>為引數呼叫</w:t>
      </w:r>
      <w:r w:rsidR="00012634" w:rsidRPr="008D231C">
        <w:rPr>
          <w:rFonts w:hint="eastAsia"/>
          <w:iCs/>
          <w:color w:val="FF0000"/>
          <w:sz w:val="20"/>
        </w:rPr>
        <w:t>Test</w:t>
      </w:r>
      <w:r w:rsidR="00012634" w:rsidRPr="008D231C">
        <w:rPr>
          <w:rFonts w:hint="eastAsia"/>
          <w:iCs/>
          <w:color w:val="FF0000"/>
          <w:sz w:val="20"/>
        </w:rPr>
        <w:t>的建構元來建立一個</w:t>
      </w:r>
      <w:r w:rsidR="00012634" w:rsidRPr="008D231C">
        <w:rPr>
          <w:rFonts w:hint="eastAsia"/>
          <w:iCs/>
          <w:color w:val="FF0000"/>
          <w:sz w:val="20"/>
        </w:rPr>
        <w:t>score</w:t>
      </w:r>
      <w:r w:rsidR="00012634" w:rsidRPr="008D231C">
        <w:rPr>
          <w:rFonts w:hint="eastAsia"/>
          <w:iCs/>
          <w:color w:val="FF0000"/>
          <w:sz w:val="20"/>
        </w:rPr>
        <w:t>物件。</w:t>
      </w:r>
    </w:p>
    <w:p w14:paraId="6E28328C" w14:textId="77777777" w:rsidR="00AF7B71" w:rsidRPr="008D231C" w:rsidRDefault="00AF7B71" w:rsidP="00F656F9">
      <w:pPr>
        <w:pStyle w:val="JAVA"/>
        <w:numPr>
          <w:ilvl w:val="0"/>
          <w:numId w:val="14"/>
        </w:numPr>
        <w:spacing w:afterLines="30" w:after="72"/>
        <w:ind w:left="907" w:hanging="340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試撰寫</w:t>
      </w:r>
      <w:r w:rsidRPr="008D231C">
        <w:rPr>
          <w:rFonts w:hint="eastAsia"/>
          <w:iCs/>
          <w:color w:val="FF0000"/>
          <w:sz w:val="20"/>
        </w:rPr>
        <w:t xml:space="preserve">show() </w:t>
      </w:r>
      <w:r w:rsidR="004B7352" w:rsidRPr="008D231C">
        <w:rPr>
          <w:rFonts w:hint="eastAsia"/>
          <w:iCs/>
          <w:color w:val="FF0000"/>
          <w:sz w:val="20"/>
        </w:rPr>
        <w:t>函數</w:t>
      </w:r>
      <w:r w:rsidRPr="008D231C">
        <w:rPr>
          <w:rFonts w:hint="eastAsia"/>
          <w:iCs/>
          <w:color w:val="FF0000"/>
          <w:sz w:val="20"/>
        </w:rPr>
        <w:t>，用來列印</w:t>
      </w:r>
      <w:r w:rsidRPr="008D231C">
        <w:rPr>
          <w:rFonts w:hint="eastAsia"/>
          <w:iCs/>
          <w:color w:val="FF0000"/>
          <w:sz w:val="20"/>
        </w:rPr>
        <w:t>Data</w:t>
      </w:r>
      <w:r w:rsidR="00012634" w:rsidRPr="008D231C">
        <w:rPr>
          <w:rFonts w:hint="eastAsia"/>
          <w:iCs/>
          <w:color w:val="FF0000"/>
          <w:sz w:val="20"/>
        </w:rPr>
        <w:t>和</w:t>
      </w:r>
      <w:r w:rsidR="00012634" w:rsidRPr="008D231C">
        <w:rPr>
          <w:rFonts w:hint="eastAsia"/>
          <w:iCs/>
          <w:color w:val="FF0000"/>
          <w:sz w:val="20"/>
        </w:rPr>
        <w:t>Test</w:t>
      </w:r>
      <w:r w:rsidRPr="008D231C">
        <w:rPr>
          <w:rFonts w:hint="eastAsia"/>
          <w:iCs/>
          <w:color w:val="FF0000"/>
          <w:sz w:val="20"/>
        </w:rPr>
        <w:t>類別裡所有成員的資料，以及平均成績。</w:t>
      </w:r>
    </w:p>
    <w:p w14:paraId="6E28328D" w14:textId="77777777" w:rsidR="00012634" w:rsidRPr="008D231C" w:rsidRDefault="00012634" w:rsidP="006E4DC4">
      <w:pPr>
        <w:pStyle w:val="JAVA"/>
        <w:numPr>
          <w:ilvl w:val="0"/>
          <w:numId w:val="0"/>
        </w:numPr>
        <w:spacing w:afterLines="50" w:after="120"/>
        <w:ind w:left="737" w:hanging="312"/>
        <w:rPr>
          <w:iCs/>
          <w:color w:val="FF0000"/>
          <w:sz w:val="20"/>
        </w:rPr>
      </w:pPr>
      <w:r w:rsidRPr="008D231C">
        <w:rPr>
          <w:rFonts w:hint="eastAsia"/>
          <w:iCs/>
          <w:color w:val="FF0000"/>
          <w:sz w:val="20"/>
        </w:rPr>
        <w:t>於本題中，若於</w:t>
      </w:r>
      <w:r w:rsidRPr="008D231C">
        <w:rPr>
          <w:rFonts w:hint="eastAsia"/>
          <w:iCs/>
          <w:color w:val="FF0000"/>
          <w:sz w:val="20"/>
        </w:rPr>
        <w:t xml:space="preserve">main() </w:t>
      </w:r>
      <w:r w:rsidRPr="008D231C">
        <w:rPr>
          <w:rFonts w:hint="eastAsia"/>
          <w:iCs/>
          <w:color w:val="FF0000"/>
          <w:sz w:val="20"/>
        </w:rPr>
        <w:t>裡執行如下左邊的程式碼，應該可以得到右邊的結果：</w:t>
      </w:r>
    </w:p>
    <w:tbl>
      <w:tblPr>
        <w:tblStyle w:val="10"/>
        <w:tblW w:w="6957" w:type="dxa"/>
        <w:tblInd w:w="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892"/>
        <w:gridCol w:w="3065"/>
      </w:tblGrid>
      <w:tr w:rsidR="008D231C" w:rsidRPr="008D231C" w14:paraId="6E283294" w14:textId="77777777" w:rsidTr="00FD0B94">
        <w:trPr>
          <w:trHeight w:val="1173"/>
        </w:trPr>
        <w:tc>
          <w:tcPr>
            <w:tcW w:w="3892" w:type="dxa"/>
            <w:tcBorders>
              <w:top w:val="nil"/>
            </w:tcBorders>
          </w:tcPr>
          <w:p w14:paraId="6E28328E" w14:textId="77777777" w:rsidR="00012634" w:rsidRPr="008D231C" w:rsidRDefault="00012634" w:rsidP="00012634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>Data stu=new Data("Annie",85,92);</w:t>
            </w:r>
          </w:p>
          <w:p w14:paraId="6E28328F" w14:textId="77777777" w:rsidR="00012634" w:rsidRPr="008D231C" w:rsidRDefault="00012634" w:rsidP="00012634">
            <w:pPr>
              <w:pStyle w:val="J6"/>
              <w:rPr>
                <w:color w:val="FF0000"/>
              </w:rPr>
            </w:pPr>
            <w:r w:rsidRPr="008D231C">
              <w:rPr>
                <w:color w:val="FF0000"/>
              </w:rPr>
              <w:t>stu.show();</w:t>
            </w:r>
          </w:p>
        </w:tc>
        <w:tc>
          <w:tcPr>
            <w:tcW w:w="3065" w:type="dxa"/>
            <w:tcBorders>
              <w:top w:val="nil"/>
            </w:tcBorders>
          </w:tcPr>
          <w:p w14:paraId="6E283290" w14:textId="77777777" w:rsidR="00012634" w:rsidRPr="008D231C" w:rsidRDefault="00012634" w:rsidP="00012634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D231C">
              <w:rPr>
                <w:rFonts w:ascii="Courier New" w:hAnsi="Courier New" w:cs="Courier New"/>
                <w:iCs/>
                <w:color w:val="FF0000"/>
              </w:rPr>
              <w:t>Name: Annie</w:t>
            </w:r>
          </w:p>
          <w:p w14:paraId="6E283291" w14:textId="77777777" w:rsidR="00012634" w:rsidRPr="008D231C" w:rsidRDefault="00012634" w:rsidP="00012634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D231C">
              <w:rPr>
                <w:rFonts w:ascii="Courier New" w:hAnsi="Courier New" w:cs="Courier New"/>
                <w:iCs/>
                <w:color w:val="FF0000"/>
              </w:rPr>
              <w:t>English :85</w:t>
            </w:r>
          </w:p>
          <w:p w14:paraId="6E283292" w14:textId="77777777" w:rsidR="00012634" w:rsidRPr="008D231C" w:rsidRDefault="00012634" w:rsidP="00012634">
            <w:pPr>
              <w:pStyle w:val="J6"/>
              <w:rPr>
                <w:rFonts w:ascii="Courier New" w:hAnsi="Courier New" w:cs="Courier New"/>
                <w:iCs/>
                <w:color w:val="FF0000"/>
              </w:rPr>
            </w:pPr>
            <w:r w:rsidRPr="008D231C">
              <w:rPr>
                <w:rFonts w:ascii="Courier New" w:hAnsi="Courier New" w:cs="Courier New"/>
                <w:iCs/>
                <w:color w:val="FF0000"/>
              </w:rPr>
              <w:t>Math: 92</w:t>
            </w:r>
          </w:p>
          <w:p w14:paraId="6E283293" w14:textId="77777777" w:rsidR="00012634" w:rsidRPr="008D231C" w:rsidRDefault="00012634" w:rsidP="00012634">
            <w:pPr>
              <w:pStyle w:val="J6"/>
              <w:rPr>
                <w:color w:val="FF0000"/>
              </w:rPr>
            </w:pPr>
            <w:r w:rsidRPr="008D231C">
              <w:rPr>
                <w:rFonts w:ascii="Courier New" w:hAnsi="Courier New" w:cs="Courier New"/>
                <w:iCs/>
                <w:color w:val="FF0000"/>
              </w:rPr>
              <w:t>Average: 88.5</w:t>
            </w:r>
          </w:p>
        </w:tc>
      </w:tr>
    </w:tbl>
    <w:p w14:paraId="61713A99" w14:textId="7FBF64FD" w:rsidR="00350DCA" w:rsidRDefault="00350DCA" w:rsidP="00350DCA">
      <w:pPr>
        <w:pStyle w:val="J"/>
        <w:numPr>
          <w:ilvl w:val="0"/>
          <w:numId w:val="0"/>
        </w:numPr>
        <w:tabs>
          <w:tab w:val="clear" w:pos="426"/>
        </w:tabs>
        <w:spacing w:beforeLines="50" w:before="120" w:afterLines="50" w:after="120"/>
        <w:ind w:left="425"/>
        <w:rPr>
          <w:rFonts w:hint="eastAsia"/>
          <w:iCs/>
        </w:rPr>
      </w:pPr>
      <w:r w:rsidRPr="00350DCA">
        <w:rPr>
          <w:iCs/>
        </w:rPr>
        <w:lastRenderedPageBreak/>
        <w:drawing>
          <wp:inline distT="0" distB="0" distL="0" distR="0" wp14:anchorId="6C923E7C" wp14:editId="41740F90">
            <wp:extent cx="4051935" cy="7056755"/>
            <wp:effectExtent l="0" t="0" r="5715" b="0"/>
            <wp:docPr id="29483689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36892" name="圖片 1" descr="一張含有 文字, 螢幕擷取畫面, 軟體, 多媒體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3295" w14:textId="285BB666" w:rsidR="00AF7B71" w:rsidRDefault="00AF7B71" w:rsidP="006E4DC4">
      <w:pPr>
        <w:pStyle w:val="J"/>
        <w:tabs>
          <w:tab w:val="clear" w:pos="426"/>
          <w:tab w:val="clear" w:pos="840"/>
        </w:tabs>
        <w:spacing w:beforeLines="50" w:before="120" w:afterLines="50" w:after="120"/>
        <w:ind w:left="425" w:hanging="425"/>
        <w:rPr>
          <w:iCs/>
        </w:rPr>
      </w:pPr>
      <w:r w:rsidRPr="00387201">
        <w:rPr>
          <w:rFonts w:hint="eastAsia"/>
          <w:iCs/>
        </w:rPr>
        <w:lastRenderedPageBreak/>
        <w:t>試將習題</w:t>
      </w:r>
      <w:r w:rsidRPr="00387201">
        <w:rPr>
          <w:rFonts w:hint="eastAsia"/>
          <w:iCs/>
        </w:rPr>
        <w:t>19</w:t>
      </w:r>
      <w:r w:rsidRPr="00387201">
        <w:rPr>
          <w:rFonts w:hint="eastAsia"/>
          <w:iCs/>
        </w:rPr>
        <w:t>的</w:t>
      </w:r>
      <w:r w:rsidRPr="00387201">
        <w:rPr>
          <w:rFonts w:hint="eastAsia"/>
          <w:iCs/>
        </w:rPr>
        <w:t xml:space="preserve">avg() </w:t>
      </w:r>
      <w:r w:rsidR="004B7352" w:rsidRPr="00387201">
        <w:rPr>
          <w:rFonts w:hint="eastAsia"/>
          <w:iCs/>
        </w:rPr>
        <w:t>函數</w:t>
      </w:r>
      <w:r w:rsidRPr="00387201">
        <w:rPr>
          <w:rFonts w:hint="eastAsia"/>
          <w:iCs/>
        </w:rPr>
        <w:t>從內部類別</w:t>
      </w:r>
      <w:r w:rsidRPr="00387201">
        <w:rPr>
          <w:rFonts w:hint="eastAsia"/>
          <w:iCs/>
        </w:rPr>
        <w:t>Test</w:t>
      </w:r>
      <w:r w:rsidRPr="00387201">
        <w:rPr>
          <w:rFonts w:hint="eastAsia"/>
          <w:iCs/>
        </w:rPr>
        <w:t>中移出，變成外部類別</w:t>
      </w:r>
      <w:r w:rsidRPr="00387201">
        <w:rPr>
          <w:rFonts w:hint="eastAsia"/>
          <w:iCs/>
        </w:rPr>
        <w:t>Data</w:t>
      </w:r>
      <w:r w:rsidRPr="00387201">
        <w:rPr>
          <w:rFonts w:hint="eastAsia"/>
          <w:iCs/>
        </w:rPr>
        <w:t>裡的</w:t>
      </w:r>
      <w:r w:rsidR="00945B89" w:rsidRPr="00387201">
        <w:rPr>
          <w:rFonts w:hint="eastAsia"/>
          <w:iCs/>
        </w:rPr>
        <w:t>函數成員</w:t>
      </w:r>
      <w:r w:rsidRPr="00387201">
        <w:rPr>
          <w:rFonts w:hint="eastAsia"/>
          <w:iCs/>
        </w:rPr>
        <w:t>。</w:t>
      </w:r>
      <w:r w:rsidR="00012634">
        <w:rPr>
          <w:rFonts w:hint="eastAsia"/>
          <w:iCs/>
        </w:rPr>
        <w:t>本題的執行結果應與上題完全相同。</w:t>
      </w:r>
    </w:p>
    <w:p w14:paraId="6E283296" w14:textId="77777777" w:rsidR="00AF7B71" w:rsidRPr="0045079C" w:rsidRDefault="00AF7B71" w:rsidP="00AF7B71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9.6 </w:t>
      </w: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>回收記憶體</w:t>
      </w:r>
      <w:r w:rsidRPr="0045079C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 </w:t>
      </w:r>
    </w:p>
    <w:p w14:paraId="6E283297" w14:textId="77777777" w:rsidR="005B7473" w:rsidRDefault="005B7473" w:rsidP="006E4DC4">
      <w:pPr>
        <w:pStyle w:val="J"/>
        <w:tabs>
          <w:tab w:val="clear" w:pos="426"/>
          <w:tab w:val="clear" w:pos="840"/>
        </w:tabs>
        <w:spacing w:afterLines="50" w:after="120"/>
        <w:ind w:left="425" w:hanging="425"/>
        <w:rPr>
          <w:iCs/>
        </w:rPr>
      </w:pPr>
      <w:r>
        <w:rPr>
          <w:iCs/>
        </w:rPr>
        <w:t>試舉一個例子</w:t>
      </w:r>
      <w:r w:rsidR="008F196A">
        <w:rPr>
          <w:rFonts w:hint="eastAsia"/>
          <w:iCs/>
        </w:rPr>
        <w:t>，</w:t>
      </w:r>
      <w:r>
        <w:rPr>
          <w:iCs/>
        </w:rPr>
        <w:t>說明什麼時候</w:t>
      </w:r>
      <w:r>
        <w:rPr>
          <w:iCs/>
        </w:rPr>
        <w:t>Java</w:t>
      </w:r>
      <w:r>
        <w:rPr>
          <w:iCs/>
        </w:rPr>
        <w:t>的物件</w:t>
      </w:r>
      <w:r w:rsidR="008F196A">
        <w:rPr>
          <w:iCs/>
        </w:rPr>
        <w:t>變數指向的記憶體空間</w:t>
      </w:r>
      <w:r>
        <w:rPr>
          <w:iCs/>
        </w:rPr>
        <w:t>無法再被使用。</w:t>
      </w:r>
    </w:p>
    <w:p w14:paraId="6E283298" w14:textId="77777777" w:rsidR="00AF7B71" w:rsidRPr="00387201" w:rsidRDefault="00FA6719" w:rsidP="006E4DC4">
      <w:pPr>
        <w:pStyle w:val="J"/>
        <w:tabs>
          <w:tab w:val="clear" w:pos="426"/>
          <w:tab w:val="clear" w:pos="840"/>
        </w:tabs>
        <w:spacing w:afterLines="50" w:after="120"/>
        <w:ind w:left="425" w:hanging="425"/>
        <w:rPr>
          <w:iCs/>
        </w:rPr>
      </w:pPr>
      <w:r w:rsidRPr="00387201">
        <w:rPr>
          <w:rFonts w:hint="eastAsia"/>
          <w:iCs/>
        </w:rPr>
        <w:t>記憶體回收的機制中，</w:t>
      </w:r>
      <w:r w:rsidRPr="00387201">
        <w:rPr>
          <w:rFonts w:hint="eastAsia"/>
          <w:iCs/>
        </w:rPr>
        <w:t>Java</w:t>
      </w:r>
      <w:r w:rsidRPr="00387201">
        <w:rPr>
          <w:rFonts w:hint="eastAsia"/>
          <w:iCs/>
        </w:rPr>
        <w:t>如何處理</w:t>
      </w:r>
      <w:r w:rsidR="00F0522D" w:rsidRPr="00387201">
        <w:rPr>
          <w:rFonts w:hint="eastAsia"/>
          <w:iCs/>
        </w:rPr>
        <w:t>不再使用的物件</w:t>
      </w:r>
      <w:r w:rsidRPr="00387201">
        <w:rPr>
          <w:rFonts w:hint="eastAsia"/>
          <w:iCs/>
        </w:rPr>
        <w:t>？</w:t>
      </w:r>
    </w:p>
    <w:p w14:paraId="6E283299" w14:textId="77777777" w:rsidR="00667E26" w:rsidRPr="00387201" w:rsidRDefault="00667E26" w:rsidP="007F010A">
      <w:pPr>
        <w:pStyle w:val="J"/>
        <w:numPr>
          <w:ilvl w:val="0"/>
          <w:numId w:val="0"/>
        </w:numPr>
        <w:tabs>
          <w:tab w:val="clear" w:pos="426"/>
        </w:tabs>
        <w:spacing w:after="72"/>
        <w:ind w:left="840" w:hanging="480"/>
        <w:rPr>
          <w:iCs/>
        </w:rPr>
      </w:pPr>
    </w:p>
    <w:sectPr w:rsidR="00667E26" w:rsidRPr="00387201" w:rsidSect="00334D77">
      <w:headerReference w:type="even" r:id="rId28"/>
      <w:headerReference w:type="default" r:id="rId29"/>
      <w:footerReference w:type="even" r:id="rId30"/>
      <w:footerReference w:type="default" r:id="rId31"/>
      <w:pgSz w:w="9639" w:h="13041" w:code="274"/>
      <w:pgMar w:top="1021" w:right="907" w:bottom="907" w:left="1134" w:header="680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BA6DE" w14:textId="77777777" w:rsidR="00334D77" w:rsidRDefault="00334D77">
      <w:r>
        <w:separator/>
      </w:r>
    </w:p>
  </w:endnote>
  <w:endnote w:type="continuationSeparator" w:id="0">
    <w:p w14:paraId="46AF4A94" w14:textId="77777777" w:rsidR="00334D77" w:rsidRDefault="00334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超研澤特圓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細圓體">
    <w:altName w:val="微軟正黑體 Light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華康細圓體(P)">
    <w:altName w:val="微軟正黑體 Light"/>
    <w:charset w:val="88"/>
    <w:family w:val="swiss"/>
    <w:pitch w:val="variable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華康中明體">
    <w:altName w:val="微軟正黑體"/>
    <w:charset w:val="88"/>
    <w:family w:val="modern"/>
    <w:pitch w:val="fixed"/>
    <w:sig w:usb0="80000001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3097340"/>
      <w:docPartObj>
        <w:docPartGallery w:val="Page Numbers (Bottom of Page)"/>
        <w:docPartUnique/>
      </w:docPartObj>
    </w:sdtPr>
    <w:sdtContent>
      <w:p w14:paraId="6E2832A0" w14:textId="77777777" w:rsidR="00983A94" w:rsidRDefault="00983A94">
        <w:pPr>
          <w:pStyle w:val="a3"/>
        </w:pPr>
        <w:r>
          <w:t>9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815F8" w:rsidRPr="001815F8">
          <w:rPr>
            <w:noProof/>
            <w:lang w:val="zh-TW"/>
          </w:rPr>
          <w:t>8</w:t>
        </w:r>
        <w:r>
          <w:fldChar w:fldCharType="end"/>
        </w:r>
      </w:p>
    </w:sdtContent>
  </w:sdt>
  <w:p w14:paraId="6E2832A1" w14:textId="77777777" w:rsidR="00983A94" w:rsidRDefault="00983A94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6272024"/>
      <w:docPartObj>
        <w:docPartGallery w:val="Page Numbers (Bottom of Page)"/>
        <w:docPartUnique/>
      </w:docPartObj>
    </w:sdtPr>
    <w:sdtContent>
      <w:p w14:paraId="6E2832A2" w14:textId="77777777" w:rsidR="00983A94" w:rsidRDefault="00983A94">
        <w:pPr>
          <w:pStyle w:val="a3"/>
          <w:jc w:val="right"/>
        </w:pPr>
        <w:r>
          <w:t>9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815F8" w:rsidRPr="001815F8">
          <w:rPr>
            <w:noProof/>
            <w:lang w:val="zh-TW"/>
          </w:rPr>
          <w:t>7</w:t>
        </w:r>
        <w:r>
          <w:fldChar w:fldCharType="end"/>
        </w:r>
      </w:p>
    </w:sdtContent>
  </w:sdt>
  <w:p w14:paraId="6E2832A3" w14:textId="77777777" w:rsidR="00983A94" w:rsidRDefault="00983A9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6DCBA" w14:textId="77777777" w:rsidR="00334D77" w:rsidRDefault="00334D77">
      <w:r>
        <w:separator/>
      </w:r>
    </w:p>
  </w:footnote>
  <w:footnote w:type="continuationSeparator" w:id="0">
    <w:p w14:paraId="0289543C" w14:textId="77777777" w:rsidR="00334D77" w:rsidRDefault="00334D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8329E" w14:textId="77777777" w:rsidR="00983A94" w:rsidRPr="00652394" w:rsidRDefault="00983A94" w:rsidP="00652394">
    <w:pPr>
      <w:pStyle w:val="a5"/>
    </w:pPr>
    <w:r w:rsidRPr="001551CA">
      <w:rPr>
        <w:noProof/>
        <w:sz w:val="24"/>
        <w:szCs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2832A4" wp14:editId="6E2832A5">
              <wp:simplePos x="0" y="0"/>
              <wp:positionH relativeFrom="page">
                <wp:posOffset>180340</wp:posOffset>
              </wp:positionH>
              <wp:positionV relativeFrom="paragraph">
                <wp:posOffset>215900</wp:posOffset>
              </wp:positionV>
              <wp:extent cx="180000" cy="2797200"/>
              <wp:effectExtent l="0" t="0" r="10795" b="3175"/>
              <wp:wrapNone/>
              <wp:docPr id="51" name="文字方塊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00" cy="279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E2832A8" w14:textId="0A731733" w:rsidR="00983A94" w:rsidRPr="00DB38A0" w:rsidRDefault="00983A94" w:rsidP="00432C5B">
                          <w:pPr>
                            <w:ind w:firstLineChars="500" w:firstLine="900"/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</w:pPr>
                          <w:r w:rsidRPr="00D06D9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sym w:font="Wingdings" w:char="F076"/>
                          </w:r>
                          <w:r w:rsidRPr="00D06D9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DB38A0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DB38A0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instrText xml:space="preserve"> STYLEREF  J</w:instrText>
                          </w:r>
                          <w:r w:rsidRPr="00DB38A0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instrText>節</w:instrText>
                          </w:r>
                          <w:r w:rsidRPr="00DB38A0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instrText xml:space="preserve">  \* MERGEFORMAT </w:instrText>
                          </w:r>
                          <w:r w:rsidRPr="00DB38A0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50DCA" w:rsidRPr="00350DCA">
                            <w:rPr>
                              <w:rFonts w:eastAsia="華康細圓體" w:hint="eastAsia"/>
                              <w:bCs/>
                              <w:noProof/>
                              <w:spacing w:val="6"/>
                              <w:sz w:val="18"/>
                              <w:szCs w:val="18"/>
                            </w:rPr>
                            <w:t>第九章</w:t>
                          </w:r>
                          <w:r w:rsidR="00350DCA">
                            <w:rPr>
                              <w:rFonts w:eastAsia="華康細圓體" w:hint="eastAsia"/>
                              <w:noProof/>
                              <w:spacing w:val="6"/>
                              <w:sz w:val="18"/>
                              <w:szCs w:val="18"/>
                            </w:rPr>
                            <w:t xml:space="preserve"> </w:t>
                          </w:r>
                          <w:r w:rsidR="00350DCA">
                            <w:rPr>
                              <w:rFonts w:eastAsia="華康細圓體" w:hint="eastAsia"/>
                              <w:noProof/>
                              <w:spacing w:val="6"/>
                              <w:sz w:val="18"/>
                              <w:szCs w:val="18"/>
                            </w:rPr>
                            <w:t>習題</w:t>
                          </w:r>
                          <w:r w:rsidRPr="00DB38A0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2832A4" id="_x0000_t202" coordsize="21600,21600" o:spt="202" path="m,l,21600r21600,l21600,xe">
              <v:stroke joinstyle="miter"/>
              <v:path gradientshapeok="t" o:connecttype="rect"/>
            </v:shapetype>
            <v:shape id="文字方塊 51" o:spid="_x0000_s1026" type="#_x0000_t202" style="position:absolute;margin-left:14.2pt;margin-top:17pt;width:14.15pt;height:2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" filled="f" stroked="f" strokeweight=".5pt">
              <v:textbox style="layout-flow:vertical-ideographic" inset="0,0,0,0">
                <w:txbxContent>
                  <w:p w14:paraId="6E2832A8" w14:textId="0A731733" w:rsidR="00983A94" w:rsidRPr="00DB38A0" w:rsidRDefault="00983A94" w:rsidP="00432C5B">
                    <w:pPr>
                      <w:ind w:firstLineChars="500" w:firstLine="900"/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</w:pPr>
                    <w:r w:rsidRPr="00D06D9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sym w:font="Wingdings" w:char="F076"/>
                    </w:r>
                    <w:r w:rsidRPr="00D06D9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t xml:space="preserve">  </w:t>
                    </w:r>
                    <w:r w:rsidRPr="00DB38A0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fldChar w:fldCharType="begin"/>
                    </w:r>
                    <w:r w:rsidRPr="00DB38A0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instrText xml:space="preserve"> STYLEREF  J</w:instrText>
                    </w:r>
                    <w:r w:rsidRPr="00DB38A0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instrText>節</w:instrText>
                    </w:r>
                    <w:r w:rsidRPr="00DB38A0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instrText xml:space="preserve">  \* MERGEFORMAT </w:instrText>
                    </w:r>
                    <w:r w:rsidRPr="00DB38A0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fldChar w:fldCharType="separate"/>
                    </w:r>
                    <w:r w:rsidR="00350DCA" w:rsidRPr="00350DCA">
                      <w:rPr>
                        <w:rFonts w:eastAsia="華康細圓體" w:hint="eastAsia"/>
                        <w:bCs/>
                        <w:noProof/>
                        <w:spacing w:val="6"/>
                        <w:sz w:val="18"/>
                        <w:szCs w:val="18"/>
                      </w:rPr>
                      <w:t>第九章</w:t>
                    </w:r>
                    <w:r w:rsidR="00350DCA">
                      <w:rPr>
                        <w:rFonts w:eastAsia="華康細圓體" w:hint="eastAsia"/>
                        <w:noProof/>
                        <w:spacing w:val="6"/>
                        <w:sz w:val="18"/>
                        <w:szCs w:val="18"/>
                      </w:rPr>
                      <w:t xml:space="preserve"> </w:t>
                    </w:r>
                    <w:r w:rsidR="00350DCA">
                      <w:rPr>
                        <w:rFonts w:eastAsia="華康細圓體" w:hint="eastAsia"/>
                        <w:noProof/>
                        <w:spacing w:val="6"/>
                        <w:sz w:val="18"/>
                        <w:szCs w:val="18"/>
                      </w:rPr>
                      <w:t>習題</w:t>
                    </w:r>
                    <w:r w:rsidRPr="00DB38A0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8329F" w14:textId="77777777" w:rsidR="00983A94" w:rsidRPr="00652394" w:rsidRDefault="00983A94" w:rsidP="00652394">
    <w:pPr>
      <w:pStyle w:val="a5"/>
    </w:pPr>
    <w:r w:rsidRPr="001551CA">
      <w:rPr>
        <w:noProof/>
        <w:sz w:val="24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2832A6" wp14:editId="6E2832A7">
              <wp:simplePos x="0" y="0"/>
              <wp:positionH relativeFrom="page">
                <wp:posOffset>5760720</wp:posOffset>
              </wp:positionH>
              <wp:positionV relativeFrom="paragraph">
                <wp:posOffset>215900</wp:posOffset>
              </wp:positionV>
              <wp:extent cx="180000" cy="2970000"/>
              <wp:effectExtent l="0" t="0" r="10795" b="1905"/>
              <wp:wrapNone/>
              <wp:docPr id="1928" name="文字方塊 19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00" cy="2970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E2832A9" w14:textId="77777777" w:rsidR="00983A94" w:rsidRPr="007B31FB" w:rsidRDefault="00983A94" w:rsidP="00432C5B">
                          <w:pPr>
                            <w:ind w:firstLineChars="500" w:firstLine="900"/>
                            <w:rPr>
                              <w:rFonts w:ascii="華康細圓體(P)" w:eastAsia="華康細圓體(P)"/>
                              <w:spacing w:val="6"/>
                              <w:sz w:val="18"/>
                              <w:szCs w:val="18"/>
                            </w:rPr>
                          </w:pPr>
                          <w:r w:rsidRPr="007B31FB">
                            <w:rPr>
                              <w:rFonts w:eastAsia="華康中明體"/>
                              <w:spacing w:val="6"/>
                              <w:sz w:val="18"/>
                              <w:szCs w:val="18"/>
                            </w:rPr>
                            <w:sym w:font="Wingdings" w:char="F06C"/>
                          </w:r>
                          <w:r w:rsidRPr="007B31FB">
                            <w:rPr>
                              <w:rFonts w:eastAsia="華康中明體"/>
                              <w:spacing w:val="6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>第九</w:t>
                          </w:r>
                          <w:r w:rsidRPr="007B31FB"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 xml:space="preserve">章 </w:t>
                          </w:r>
                          <w:r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>類別</w:t>
                          </w:r>
                          <w:r>
                            <w:rPr>
                              <w:rFonts w:ascii="華康細圓體(P)" w:eastAsia="華康細圓體(P)"/>
                              <w:spacing w:val="6"/>
                              <w:sz w:val="18"/>
                              <w:szCs w:val="18"/>
                            </w:rPr>
                            <w:t>的進階認識</w:t>
                          </w:r>
                        </w:p>
                      </w:txbxContent>
                    </wps:txbx>
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2832A6" id="_x0000_t202" coordsize="21600,21600" o:spt="202" path="m,l,21600r21600,l21600,xe">
              <v:stroke joinstyle="miter"/>
              <v:path gradientshapeok="t" o:connecttype="rect"/>
            </v:shapetype>
            <v:shape id="文字方塊 1928" o:spid="_x0000_s1027" type="#_x0000_t202" style="position:absolute;margin-left:453.6pt;margin-top:17pt;width:14.15pt;height:233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" filled="f" stroked="f" strokeweight=".5pt">
              <v:textbox style="layout-flow:vertical-ideographic" inset="0,0,0,0">
                <w:txbxContent>
                  <w:p w14:paraId="6E2832A9" w14:textId="77777777" w:rsidR="00983A94" w:rsidRPr="007B31FB" w:rsidRDefault="00983A94" w:rsidP="00432C5B">
                    <w:pPr>
                      <w:ind w:firstLineChars="500" w:firstLine="900"/>
                      <w:rPr>
                        <w:rFonts w:ascii="華康細圓體(P)" w:eastAsia="華康細圓體(P)"/>
                        <w:spacing w:val="6"/>
                        <w:sz w:val="18"/>
                        <w:szCs w:val="18"/>
                      </w:rPr>
                    </w:pPr>
                    <w:r w:rsidRPr="007B31FB">
                      <w:rPr>
                        <w:rFonts w:eastAsia="華康中明體"/>
                        <w:spacing w:val="6"/>
                        <w:sz w:val="18"/>
                        <w:szCs w:val="18"/>
                      </w:rPr>
                      <w:sym w:font="Wingdings" w:char="F06C"/>
                    </w:r>
                    <w:r w:rsidRPr="007B31FB">
                      <w:rPr>
                        <w:rFonts w:eastAsia="華康中明體"/>
                        <w:spacing w:val="6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>第九</w:t>
                    </w:r>
                    <w:r w:rsidRPr="007B31FB"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 xml:space="preserve">章 </w:t>
                    </w:r>
                    <w:r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>類別</w:t>
                    </w:r>
                    <w:r>
                      <w:rPr>
                        <w:rFonts w:ascii="華康細圓體(P)" w:eastAsia="華康細圓體(P)"/>
                        <w:spacing w:val="6"/>
                        <w:sz w:val="18"/>
                        <w:szCs w:val="18"/>
                      </w:rPr>
                      <w:t>的進階認識</w:t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BD14980_"/>
      </v:shape>
    </w:pict>
  </w:numPicBullet>
  <w:numPicBullet w:numPicBulletId="1">
    <w:pict>
      <v:shape id="_x0000_i1039" type="#_x0000_t75" style="width:12pt;height:12.75pt" o:bullet="t">
        <v:imagedata r:id="rId2" o:title="BD21302_"/>
      </v:shape>
    </w:pict>
  </w:numPicBullet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2.%1."/>
      <w:legacy w:legacy="1" w:legacySpace="170" w:legacyIndent="0"/>
      <w:lvlJc w:val="left"/>
      <w:rPr>
        <w:b/>
        <w:i w:val="0"/>
      </w:rPr>
    </w:lvl>
    <w:lvl w:ilvl="1">
      <w:start w:val="1"/>
      <w:numFmt w:val="decimal"/>
      <w:pStyle w:val="2"/>
      <w:lvlText w:val="2.%1.%2"/>
      <w:legacy w:legacy="1" w:legacySpace="0" w:legacyIndent="0"/>
      <w:lvlJc w:val="left"/>
    </w:lvl>
    <w:lvl w:ilvl="2">
      <w:start w:val="1"/>
      <w:numFmt w:val="decimal"/>
      <w:pStyle w:val="3"/>
      <w:lvlText w:val="2.%1.%2.%3"/>
      <w:legacy w:legacy="1" w:legacySpace="0" w:legacyIndent="0"/>
      <w:lvlJc w:val="left"/>
    </w:lvl>
    <w:lvl w:ilvl="3">
      <w:start w:val="1"/>
      <w:numFmt w:val="decimal"/>
      <w:pStyle w:val="4"/>
      <w:lvlText w:val="2.%1.%2.%3.%4"/>
      <w:legacy w:legacy="1" w:legacySpace="0" w:legacyIndent="0"/>
      <w:lvlJc w:val="left"/>
    </w:lvl>
    <w:lvl w:ilvl="4">
      <w:start w:val="1"/>
      <w:numFmt w:val="decimal"/>
      <w:pStyle w:val="5"/>
      <w:lvlText w:val="2.%1.%2.%3.%4.%5"/>
      <w:legacy w:legacy="1" w:legacySpace="0" w:legacyIndent="0"/>
      <w:lvlJc w:val="left"/>
    </w:lvl>
    <w:lvl w:ilvl="5">
      <w:start w:val="1"/>
      <w:numFmt w:val="decimal"/>
      <w:pStyle w:val="6"/>
      <w:lvlText w:val="2.%1.%2.%3.%4.%5.%6"/>
      <w:legacy w:legacy="1" w:legacySpace="0" w:legacyIndent="0"/>
      <w:lvlJc w:val="left"/>
    </w:lvl>
    <w:lvl w:ilvl="6">
      <w:start w:val="1"/>
      <w:numFmt w:val="decimal"/>
      <w:pStyle w:val="7"/>
      <w:lvlText w:val="2.%1.%2.%3.%4.%5.%6.%7"/>
      <w:legacy w:legacy="1" w:legacySpace="0" w:legacyIndent="0"/>
      <w:lvlJc w:val="left"/>
    </w:lvl>
    <w:lvl w:ilvl="7">
      <w:start w:val="1"/>
      <w:numFmt w:val="decimal"/>
      <w:pStyle w:val="8"/>
      <w:lvlText w:val="2.%1.%2.%3.%4.%5.%6.%7.%8"/>
      <w:legacy w:legacy="1" w:legacySpace="0" w:legacyIndent="0"/>
      <w:lvlJc w:val="left"/>
    </w:lvl>
    <w:lvl w:ilvl="8">
      <w:start w:val="1"/>
      <w:numFmt w:val="decimal"/>
      <w:pStyle w:val="9"/>
      <w:lvlText w:val="2.%1.%2.%3.%4.%5.%6.%7.%8.%9"/>
      <w:legacy w:legacy="1" w:legacySpace="0" w:legacyIndent="0"/>
      <w:lvlJc w:val="left"/>
    </w:lvl>
  </w:abstractNum>
  <w:abstractNum w:abstractNumId="1" w15:restartNumberingAfterBreak="0">
    <w:nsid w:val="0CE02E85"/>
    <w:multiLevelType w:val="hybridMultilevel"/>
    <w:tmpl w:val="B00A2046"/>
    <w:lvl w:ilvl="0" w:tplc="A99895F4">
      <w:start w:val="1"/>
      <w:numFmt w:val="decimal"/>
      <w:lvlText w:val="(%1)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184D6C63"/>
    <w:multiLevelType w:val="hybridMultilevel"/>
    <w:tmpl w:val="C280555E"/>
    <w:lvl w:ilvl="0" w:tplc="CAB28EC0">
      <w:start w:val="1"/>
      <w:numFmt w:val="lowerLetter"/>
      <w:lvlText w:val="(%1)"/>
      <w:lvlJc w:val="left"/>
      <w:pPr>
        <w:tabs>
          <w:tab w:val="num" w:pos="1202"/>
        </w:tabs>
        <w:ind w:left="120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5"/>
        </w:tabs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5"/>
        </w:tabs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5"/>
        </w:tabs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5"/>
        </w:tabs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5"/>
        </w:tabs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5"/>
        </w:tabs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5"/>
        </w:tabs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5"/>
        </w:tabs>
        <w:ind w:left="4805" w:hanging="480"/>
      </w:pPr>
    </w:lvl>
  </w:abstractNum>
  <w:abstractNum w:abstractNumId="3" w15:restartNumberingAfterBreak="0">
    <w:nsid w:val="1FDC0593"/>
    <w:multiLevelType w:val="hybridMultilevel"/>
    <w:tmpl w:val="0D14F9E2"/>
    <w:lvl w:ilvl="0" w:tplc="CAB28EC0">
      <w:start w:val="1"/>
      <w:numFmt w:val="lowerLetter"/>
      <w:lvlText w:val="(%1)"/>
      <w:lvlJc w:val="left"/>
      <w:pPr>
        <w:tabs>
          <w:tab w:val="num" w:pos="1202"/>
        </w:tabs>
        <w:ind w:left="120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5"/>
        </w:tabs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5"/>
        </w:tabs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5"/>
        </w:tabs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5"/>
        </w:tabs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5"/>
        </w:tabs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5"/>
        </w:tabs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5"/>
        </w:tabs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5"/>
        </w:tabs>
        <w:ind w:left="4805" w:hanging="480"/>
      </w:pPr>
    </w:lvl>
  </w:abstractNum>
  <w:abstractNum w:abstractNumId="4" w15:restartNumberingAfterBreak="0">
    <w:nsid w:val="265D00A8"/>
    <w:multiLevelType w:val="hybridMultilevel"/>
    <w:tmpl w:val="0D14F9E2"/>
    <w:lvl w:ilvl="0" w:tplc="CAB28EC0">
      <w:start w:val="1"/>
      <w:numFmt w:val="lowerLetter"/>
      <w:lvlText w:val="(%1)"/>
      <w:lvlJc w:val="left"/>
      <w:pPr>
        <w:tabs>
          <w:tab w:val="num" w:pos="1202"/>
        </w:tabs>
        <w:ind w:left="120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5"/>
        </w:tabs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5"/>
        </w:tabs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5"/>
        </w:tabs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5"/>
        </w:tabs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5"/>
        </w:tabs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5"/>
        </w:tabs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5"/>
        </w:tabs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5"/>
        </w:tabs>
        <w:ind w:left="4805" w:hanging="480"/>
      </w:pPr>
    </w:lvl>
  </w:abstractNum>
  <w:abstractNum w:abstractNumId="5" w15:restartNumberingAfterBreak="0">
    <w:nsid w:val="3014197A"/>
    <w:multiLevelType w:val="hybridMultilevel"/>
    <w:tmpl w:val="7F10EEAE"/>
    <w:lvl w:ilvl="0" w:tplc="CAB28EC0">
      <w:start w:val="1"/>
      <w:numFmt w:val="lowerLetter"/>
      <w:lvlText w:val="(%1)"/>
      <w:lvlJc w:val="left"/>
      <w:pPr>
        <w:tabs>
          <w:tab w:val="num" w:pos="1202"/>
        </w:tabs>
        <w:ind w:left="120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5"/>
        </w:tabs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5"/>
        </w:tabs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5"/>
        </w:tabs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5"/>
        </w:tabs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5"/>
        </w:tabs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5"/>
        </w:tabs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5"/>
        </w:tabs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5"/>
        </w:tabs>
        <w:ind w:left="4805" w:hanging="480"/>
      </w:pPr>
    </w:lvl>
  </w:abstractNum>
  <w:abstractNum w:abstractNumId="6" w15:restartNumberingAfterBreak="0">
    <w:nsid w:val="352A47D7"/>
    <w:multiLevelType w:val="hybridMultilevel"/>
    <w:tmpl w:val="BF8E25D4"/>
    <w:lvl w:ilvl="0" w:tplc="9258C21A">
      <w:start w:val="1"/>
      <w:numFmt w:val="decimal"/>
      <w:pStyle w:val="DS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43D332E0"/>
    <w:multiLevelType w:val="hybridMultilevel"/>
    <w:tmpl w:val="A080C04E"/>
    <w:lvl w:ilvl="0" w:tplc="339EC34A">
      <w:start w:val="1"/>
      <w:numFmt w:val="bullet"/>
      <w:lvlText w:val=""/>
      <w:lvlPicBulletId w:val="0"/>
      <w:lvlJc w:val="left"/>
      <w:pPr>
        <w:tabs>
          <w:tab w:val="num" w:pos="869"/>
        </w:tabs>
        <w:ind w:left="869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349"/>
        </w:tabs>
        <w:ind w:left="134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9"/>
        </w:tabs>
        <w:ind w:left="182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9"/>
        </w:tabs>
        <w:ind w:left="230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89"/>
        </w:tabs>
        <w:ind w:left="278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69"/>
        </w:tabs>
        <w:ind w:left="326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9"/>
        </w:tabs>
        <w:ind w:left="374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29"/>
        </w:tabs>
        <w:ind w:left="422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09"/>
        </w:tabs>
        <w:ind w:left="4709" w:hanging="480"/>
      </w:pPr>
      <w:rPr>
        <w:rFonts w:ascii="Wingdings" w:hAnsi="Wingdings" w:hint="default"/>
      </w:rPr>
    </w:lvl>
  </w:abstractNum>
  <w:abstractNum w:abstractNumId="8" w15:restartNumberingAfterBreak="0">
    <w:nsid w:val="4B594E09"/>
    <w:multiLevelType w:val="hybridMultilevel"/>
    <w:tmpl w:val="7F10EEAE"/>
    <w:lvl w:ilvl="0" w:tplc="CAB28EC0">
      <w:start w:val="1"/>
      <w:numFmt w:val="lowerLetter"/>
      <w:lvlText w:val="(%1)"/>
      <w:lvlJc w:val="left"/>
      <w:pPr>
        <w:tabs>
          <w:tab w:val="num" w:pos="1202"/>
        </w:tabs>
        <w:ind w:left="120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5"/>
        </w:tabs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5"/>
        </w:tabs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5"/>
        </w:tabs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5"/>
        </w:tabs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5"/>
        </w:tabs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5"/>
        </w:tabs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5"/>
        </w:tabs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5"/>
        </w:tabs>
        <w:ind w:left="4805" w:hanging="480"/>
      </w:pPr>
    </w:lvl>
  </w:abstractNum>
  <w:abstractNum w:abstractNumId="9" w15:restartNumberingAfterBreak="0">
    <w:nsid w:val="4BD56AFD"/>
    <w:multiLevelType w:val="hybridMultilevel"/>
    <w:tmpl w:val="7F10EEAE"/>
    <w:lvl w:ilvl="0" w:tplc="CAB28EC0">
      <w:start w:val="1"/>
      <w:numFmt w:val="lowerLetter"/>
      <w:lvlText w:val="(%1)"/>
      <w:lvlJc w:val="left"/>
      <w:pPr>
        <w:tabs>
          <w:tab w:val="num" w:pos="1202"/>
        </w:tabs>
        <w:ind w:left="120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5"/>
        </w:tabs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5"/>
        </w:tabs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5"/>
        </w:tabs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5"/>
        </w:tabs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5"/>
        </w:tabs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5"/>
        </w:tabs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5"/>
        </w:tabs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5"/>
        </w:tabs>
        <w:ind w:left="4805" w:hanging="480"/>
      </w:pPr>
    </w:lvl>
  </w:abstractNum>
  <w:abstractNum w:abstractNumId="10" w15:restartNumberingAfterBreak="0">
    <w:nsid w:val="58156249"/>
    <w:multiLevelType w:val="hybridMultilevel"/>
    <w:tmpl w:val="DFC891BE"/>
    <w:lvl w:ilvl="0" w:tplc="9A681E76">
      <w:start w:val="1"/>
      <w:numFmt w:val="decimal"/>
      <w:pStyle w:val="J"/>
      <w:lvlText w:val="%1."/>
      <w:lvlJc w:val="left"/>
      <w:pPr>
        <w:tabs>
          <w:tab w:val="num" w:pos="840"/>
        </w:tabs>
        <w:ind w:left="840" w:hanging="480"/>
      </w:pPr>
    </w:lvl>
    <w:lvl w:ilvl="1" w:tplc="FB44E276">
      <w:start w:val="1"/>
      <w:numFmt w:val="lowerLetter"/>
      <w:lvlText w:val="(%2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11" w15:restartNumberingAfterBreak="0">
    <w:nsid w:val="5D432E24"/>
    <w:multiLevelType w:val="hybridMultilevel"/>
    <w:tmpl w:val="7F10EEAE"/>
    <w:lvl w:ilvl="0" w:tplc="CAB28EC0">
      <w:start w:val="1"/>
      <w:numFmt w:val="lowerLetter"/>
      <w:lvlText w:val="(%1)"/>
      <w:lvlJc w:val="left"/>
      <w:pPr>
        <w:tabs>
          <w:tab w:val="num" w:pos="1202"/>
        </w:tabs>
        <w:ind w:left="120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5"/>
        </w:tabs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5"/>
        </w:tabs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5"/>
        </w:tabs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5"/>
        </w:tabs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5"/>
        </w:tabs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5"/>
        </w:tabs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5"/>
        </w:tabs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5"/>
        </w:tabs>
        <w:ind w:left="4805" w:hanging="480"/>
      </w:pPr>
    </w:lvl>
  </w:abstractNum>
  <w:abstractNum w:abstractNumId="12" w15:restartNumberingAfterBreak="0">
    <w:nsid w:val="5D543AE8"/>
    <w:multiLevelType w:val="hybridMultilevel"/>
    <w:tmpl w:val="7F10EEAE"/>
    <w:lvl w:ilvl="0" w:tplc="CAB28EC0">
      <w:start w:val="1"/>
      <w:numFmt w:val="lowerLetter"/>
      <w:lvlText w:val="(%1)"/>
      <w:lvlJc w:val="left"/>
      <w:pPr>
        <w:tabs>
          <w:tab w:val="num" w:pos="1202"/>
        </w:tabs>
        <w:ind w:left="120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5"/>
        </w:tabs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5"/>
        </w:tabs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5"/>
        </w:tabs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5"/>
        </w:tabs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5"/>
        </w:tabs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5"/>
        </w:tabs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5"/>
        </w:tabs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5"/>
        </w:tabs>
        <w:ind w:left="4805" w:hanging="480"/>
      </w:pPr>
    </w:lvl>
  </w:abstractNum>
  <w:abstractNum w:abstractNumId="13" w15:restartNumberingAfterBreak="0">
    <w:nsid w:val="60D4660D"/>
    <w:multiLevelType w:val="hybridMultilevel"/>
    <w:tmpl w:val="0D14F9E2"/>
    <w:lvl w:ilvl="0" w:tplc="CAB28EC0">
      <w:start w:val="1"/>
      <w:numFmt w:val="lowerLetter"/>
      <w:lvlText w:val="(%1)"/>
      <w:lvlJc w:val="left"/>
      <w:pPr>
        <w:tabs>
          <w:tab w:val="num" w:pos="1202"/>
        </w:tabs>
        <w:ind w:left="1202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5"/>
        </w:tabs>
        <w:ind w:left="144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5"/>
        </w:tabs>
        <w:ind w:left="192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5"/>
        </w:tabs>
        <w:ind w:left="240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5"/>
        </w:tabs>
        <w:ind w:left="288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5"/>
        </w:tabs>
        <w:ind w:left="336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5"/>
        </w:tabs>
        <w:ind w:left="384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5"/>
        </w:tabs>
        <w:ind w:left="432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5"/>
        </w:tabs>
        <w:ind w:left="4805" w:hanging="480"/>
      </w:pPr>
    </w:lvl>
  </w:abstractNum>
  <w:abstractNum w:abstractNumId="14" w15:restartNumberingAfterBreak="0">
    <w:nsid w:val="66E24682"/>
    <w:multiLevelType w:val="hybridMultilevel"/>
    <w:tmpl w:val="AC48E34E"/>
    <w:lvl w:ilvl="0" w:tplc="71BCB792">
      <w:start w:val="1"/>
      <w:numFmt w:val="decimal"/>
      <w:pStyle w:val="JAVA"/>
      <w:lvlText w:val="%1."/>
      <w:lvlJc w:val="left"/>
      <w:pPr>
        <w:tabs>
          <w:tab w:val="num" w:pos="737"/>
        </w:tabs>
        <w:ind w:left="737" w:hanging="380"/>
      </w:pPr>
      <w:rPr>
        <w:rFonts w:hint="eastAsia"/>
      </w:rPr>
    </w:lvl>
    <w:lvl w:ilvl="1" w:tplc="B6F6790A">
      <w:start w:val="1"/>
      <w:numFmt w:val="lowerLetter"/>
      <w:lvlText w:val="(%2)"/>
      <w:lvlJc w:val="left"/>
      <w:pPr>
        <w:tabs>
          <w:tab w:val="num" w:pos="1197"/>
        </w:tabs>
        <w:ind w:left="1197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97"/>
        </w:tabs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77"/>
        </w:tabs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57"/>
        </w:tabs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7"/>
        </w:tabs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97"/>
        </w:tabs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77"/>
        </w:tabs>
        <w:ind w:left="4677" w:hanging="480"/>
      </w:pPr>
    </w:lvl>
  </w:abstractNum>
  <w:abstractNum w:abstractNumId="15" w15:restartNumberingAfterBreak="0">
    <w:nsid w:val="69911DC7"/>
    <w:multiLevelType w:val="singleLevel"/>
    <w:tmpl w:val="8C424304"/>
    <w:lvl w:ilvl="0">
      <w:start w:val="1"/>
      <w:numFmt w:val="decimal"/>
      <w:pStyle w:val="11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6" w15:restartNumberingAfterBreak="0">
    <w:nsid w:val="70B22A4C"/>
    <w:multiLevelType w:val="hybridMultilevel"/>
    <w:tmpl w:val="CA3A8748"/>
    <w:lvl w:ilvl="0" w:tplc="12D0F76C">
      <w:start w:val="1"/>
      <w:numFmt w:val="bullet"/>
      <w:lvlText w:val=""/>
      <w:lvlPicBulletId w:val="1"/>
      <w:lvlJc w:val="left"/>
      <w:pPr>
        <w:tabs>
          <w:tab w:val="num" w:pos="869"/>
        </w:tabs>
        <w:ind w:left="869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349"/>
        </w:tabs>
        <w:ind w:left="134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9"/>
        </w:tabs>
        <w:ind w:left="182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9"/>
        </w:tabs>
        <w:ind w:left="230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89"/>
        </w:tabs>
        <w:ind w:left="278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69"/>
        </w:tabs>
        <w:ind w:left="326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9"/>
        </w:tabs>
        <w:ind w:left="374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29"/>
        </w:tabs>
        <w:ind w:left="422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09"/>
        </w:tabs>
        <w:ind w:left="4709" w:hanging="480"/>
      </w:pPr>
      <w:rPr>
        <w:rFonts w:ascii="Wingdings" w:hAnsi="Wingdings" w:hint="default"/>
      </w:rPr>
    </w:lvl>
  </w:abstractNum>
  <w:num w:numId="1" w16cid:durableId="1570381333">
    <w:abstractNumId w:val="0"/>
  </w:num>
  <w:num w:numId="2" w16cid:durableId="1313606491">
    <w:abstractNumId w:val="15"/>
  </w:num>
  <w:num w:numId="3" w16cid:durableId="1878663467">
    <w:abstractNumId w:val="6"/>
  </w:num>
  <w:num w:numId="4" w16cid:durableId="36049893">
    <w:abstractNumId w:val="14"/>
  </w:num>
  <w:num w:numId="5" w16cid:durableId="92868653">
    <w:abstractNumId w:val="2"/>
  </w:num>
  <w:num w:numId="6" w16cid:durableId="1067874788">
    <w:abstractNumId w:val="3"/>
  </w:num>
  <w:num w:numId="7" w16cid:durableId="453526008">
    <w:abstractNumId w:val="9"/>
  </w:num>
  <w:num w:numId="8" w16cid:durableId="759254314">
    <w:abstractNumId w:val="7"/>
  </w:num>
  <w:num w:numId="9" w16cid:durableId="1525362867">
    <w:abstractNumId w:val="16"/>
  </w:num>
  <w:num w:numId="10" w16cid:durableId="1443450503">
    <w:abstractNumId w:val="1"/>
  </w:num>
  <w:num w:numId="11" w16cid:durableId="2060396059">
    <w:abstractNumId w:val="10"/>
  </w:num>
  <w:num w:numId="12" w16cid:durableId="813984582">
    <w:abstractNumId w:val="11"/>
  </w:num>
  <w:num w:numId="13" w16cid:durableId="1718237016">
    <w:abstractNumId w:val="5"/>
  </w:num>
  <w:num w:numId="14" w16cid:durableId="981347253">
    <w:abstractNumId w:val="8"/>
  </w:num>
  <w:num w:numId="15" w16cid:durableId="1441342537">
    <w:abstractNumId w:val="4"/>
  </w:num>
  <w:num w:numId="16" w16cid:durableId="2068718200">
    <w:abstractNumId w:val="13"/>
  </w:num>
  <w:num w:numId="17" w16cid:durableId="215048676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displayBackgroundShape/>
  <w:embedSystemFonts/>
  <w:mirrorMargins/>
  <w:bordersDoNotSurroundHeader/>
  <w:bordersDoNotSurroundFooter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2"/>
  <w:evenAndOddHeaders/>
  <w:drawingGridHorizontalSpacing w:val="12"/>
  <w:drawingGridVerticalSpacing w:val="12"/>
  <w:displayHorizontalDrawingGridEvery w:val="2"/>
  <w:displayVerticalDrawingGridEvery w:val="2"/>
  <w:characterSpacingControl w:val="compressPunctuation"/>
  <w:hdrShapeDefaults>
    <o:shapedefaults v:ext="edit" spidmax="2050" fill="f" fillcolor="white" stroke="f">
      <v:fill color="white" on="f"/>
      <v:stroke on="f"/>
      <o:colormru v:ext="edit" colors="#eaeaea,#e1ffea,#ffc,#cc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D7"/>
    <w:rsid w:val="00004171"/>
    <w:rsid w:val="000049DC"/>
    <w:rsid w:val="00007AF5"/>
    <w:rsid w:val="00010A55"/>
    <w:rsid w:val="00011465"/>
    <w:rsid w:val="00012634"/>
    <w:rsid w:val="00012698"/>
    <w:rsid w:val="00016EFE"/>
    <w:rsid w:val="00020FF1"/>
    <w:rsid w:val="00023A2A"/>
    <w:rsid w:val="000331DE"/>
    <w:rsid w:val="00035FC5"/>
    <w:rsid w:val="00037885"/>
    <w:rsid w:val="00041AF5"/>
    <w:rsid w:val="00044ECB"/>
    <w:rsid w:val="00050A42"/>
    <w:rsid w:val="00050D60"/>
    <w:rsid w:val="00053C5B"/>
    <w:rsid w:val="000562DC"/>
    <w:rsid w:val="000563CB"/>
    <w:rsid w:val="0005682E"/>
    <w:rsid w:val="000574E3"/>
    <w:rsid w:val="00061CAE"/>
    <w:rsid w:val="00065F09"/>
    <w:rsid w:val="000665EA"/>
    <w:rsid w:val="00066AF9"/>
    <w:rsid w:val="000670D2"/>
    <w:rsid w:val="00067FBD"/>
    <w:rsid w:val="000711A0"/>
    <w:rsid w:val="00071E6A"/>
    <w:rsid w:val="0007203E"/>
    <w:rsid w:val="00073227"/>
    <w:rsid w:val="00075769"/>
    <w:rsid w:val="00075F2C"/>
    <w:rsid w:val="00080B0F"/>
    <w:rsid w:val="00081D8C"/>
    <w:rsid w:val="00082055"/>
    <w:rsid w:val="00083867"/>
    <w:rsid w:val="00083C87"/>
    <w:rsid w:val="000842EC"/>
    <w:rsid w:val="00087712"/>
    <w:rsid w:val="00087AFF"/>
    <w:rsid w:val="00090796"/>
    <w:rsid w:val="00094D56"/>
    <w:rsid w:val="00096697"/>
    <w:rsid w:val="00096EEE"/>
    <w:rsid w:val="000A2713"/>
    <w:rsid w:val="000A2FBD"/>
    <w:rsid w:val="000B4DED"/>
    <w:rsid w:val="000C46CD"/>
    <w:rsid w:val="000C5388"/>
    <w:rsid w:val="000C6EB9"/>
    <w:rsid w:val="000C7931"/>
    <w:rsid w:val="000C7FE7"/>
    <w:rsid w:val="000D08DB"/>
    <w:rsid w:val="000D0A62"/>
    <w:rsid w:val="000D1A9F"/>
    <w:rsid w:val="000D2828"/>
    <w:rsid w:val="000D69CE"/>
    <w:rsid w:val="000D6F74"/>
    <w:rsid w:val="000E2406"/>
    <w:rsid w:val="000E4C0A"/>
    <w:rsid w:val="000E6212"/>
    <w:rsid w:val="000F1103"/>
    <w:rsid w:val="000F2A9D"/>
    <w:rsid w:val="000F7657"/>
    <w:rsid w:val="000F7945"/>
    <w:rsid w:val="001008EF"/>
    <w:rsid w:val="0010103B"/>
    <w:rsid w:val="00102DE7"/>
    <w:rsid w:val="001042F9"/>
    <w:rsid w:val="00106478"/>
    <w:rsid w:val="001137B3"/>
    <w:rsid w:val="00114BE3"/>
    <w:rsid w:val="0011648E"/>
    <w:rsid w:val="00116EC7"/>
    <w:rsid w:val="0011714E"/>
    <w:rsid w:val="001177CE"/>
    <w:rsid w:val="00123D50"/>
    <w:rsid w:val="00126472"/>
    <w:rsid w:val="00130D3D"/>
    <w:rsid w:val="00131F91"/>
    <w:rsid w:val="001323D7"/>
    <w:rsid w:val="001329E3"/>
    <w:rsid w:val="0013311A"/>
    <w:rsid w:val="00133696"/>
    <w:rsid w:val="00134AED"/>
    <w:rsid w:val="00134D2D"/>
    <w:rsid w:val="00135429"/>
    <w:rsid w:val="00135731"/>
    <w:rsid w:val="00137016"/>
    <w:rsid w:val="00137892"/>
    <w:rsid w:val="001411D4"/>
    <w:rsid w:val="00152B94"/>
    <w:rsid w:val="001568F4"/>
    <w:rsid w:val="001606A4"/>
    <w:rsid w:val="001613B2"/>
    <w:rsid w:val="00162100"/>
    <w:rsid w:val="00163A8A"/>
    <w:rsid w:val="0016414F"/>
    <w:rsid w:val="00164B66"/>
    <w:rsid w:val="00167473"/>
    <w:rsid w:val="00170A34"/>
    <w:rsid w:val="00170C67"/>
    <w:rsid w:val="001747A8"/>
    <w:rsid w:val="001770A4"/>
    <w:rsid w:val="0017798A"/>
    <w:rsid w:val="001815F8"/>
    <w:rsid w:val="0018392D"/>
    <w:rsid w:val="00183F6D"/>
    <w:rsid w:val="00184D5E"/>
    <w:rsid w:val="00186AF6"/>
    <w:rsid w:val="00190DA0"/>
    <w:rsid w:val="00193412"/>
    <w:rsid w:val="00196CCB"/>
    <w:rsid w:val="001978AF"/>
    <w:rsid w:val="001A1140"/>
    <w:rsid w:val="001A4B52"/>
    <w:rsid w:val="001B047B"/>
    <w:rsid w:val="001B5538"/>
    <w:rsid w:val="001C162C"/>
    <w:rsid w:val="001C3ED9"/>
    <w:rsid w:val="001C5FA7"/>
    <w:rsid w:val="001C646C"/>
    <w:rsid w:val="001C6AC7"/>
    <w:rsid w:val="001D03BE"/>
    <w:rsid w:val="001D44AD"/>
    <w:rsid w:val="001D5918"/>
    <w:rsid w:val="001D6303"/>
    <w:rsid w:val="001D7772"/>
    <w:rsid w:val="001D78B2"/>
    <w:rsid w:val="001E1610"/>
    <w:rsid w:val="001E2983"/>
    <w:rsid w:val="001E61BC"/>
    <w:rsid w:val="001E653C"/>
    <w:rsid w:val="001E7919"/>
    <w:rsid w:val="001F0067"/>
    <w:rsid w:val="001F016C"/>
    <w:rsid w:val="001F3FB1"/>
    <w:rsid w:val="001F5472"/>
    <w:rsid w:val="001F692A"/>
    <w:rsid w:val="002012DA"/>
    <w:rsid w:val="00201E08"/>
    <w:rsid w:val="00205F38"/>
    <w:rsid w:val="0020668B"/>
    <w:rsid w:val="00210F1A"/>
    <w:rsid w:val="0021111F"/>
    <w:rsid w:val="0021572E"/>
    <w:rsid w:val="002216BB"/>
    <w:rsid w:val="00222CC7"/>
    <w:rsid w:val="002235C7"/>
    <w:rsid w:val="00223865"/>
    <w:rsid w:val="002244C4"/>
    <w:rsid w:val="00225792"/>
    <w:rsid w:val="00232F24"/>
    <w:rsid w:val="002330F7"/>
    <w:rsid w:val="00233173"/>
    <w:rsid w:val="002351CB"/>
    <w:rsid w:val="002351FA"/>
    <w:rsid w:val="00235FCD"/>
    <w:rsid w:val="00240CF6"/>
    <w:rsid w:val="002415AF"/>
    <w:rsid w:val="002430CA"/>
    <w:rsid w:val="0024330C"/>
    <w:rsid w:val="002465CC"/>
    <w:rsid w:val="0025198A"/>
    <w:rsid w:val="002522FF"/>
    <w:rsid w:val="00252DFC"/>
    <w:rsid w:val="002560C0"/>
    <w:rsid w:val="0026181C"/>
    <w:rsid w:val="00262102"/>
    <w:rsid w:val="00263918"/>
    <w:rsid w:val="002649A2"/>
    <w:rsid w:val="002652DD"/>
    <w:rsid w:val="00267AF4"/>
    <w:rsid w:val="00271B81"/>
    <w:rsid w:val="002739CC"/>
    <w:rsid w:val="00276598"/>
    <w:rsid w:val="00281138"/>
    <w:rsid w:val="00284789"/>
    <w:rsid w:val="00284E8F"/>
    <w:rsid w:val="002862CE"/>
    <w:rsid w:val="0028694A"/>
    <w:rsid w:val="00286F4D"/>
    <w:rsid w:val="002912F5"/>
    <w:rsid w:val="002970EE"/>
    <w:rsid w:val="002A04A6"/>
    <w:rsid w:val="002A165D"/>
    <w:rsid w:val="002A360F"/>
    <w:rsid w:val="002A7AE1"/>
    <w:rsid w:val="002B1B2A"/>
    <w:rsid w:val="002B3C81"/>
    <w:rsid w:val="002B4163"/>
    <w:rsid w:val="002B72DD"/>
    <w:rsid w:val="002B75DC"/>
    <w:rsid w:val="002B7AE7"/>
    <w:rsid w:val="002C0030"/>
    <w:rsid w:val="002C4653"/>
    <w:rsid w:val="002C72A3"/>
    <w:rsid w:val="002C7C70"/>
    <w:rsid w:val="002D062F"/>
    <w:rsid w:val="002D3F45"/>
    <w:rsid w:val="002D404C"/>
    <w:rsid w:val="002D6519"/>
    <w:rsid w:val="002D74F3"/>
    <w:rsid w:val="002E0402"/>
    <w:rsid w:val="002E2351"/>
    <w:rsid w:val="002E386C"/>
    <w:rsid w:val="002E4999"/>
    <w:rsid w:val="002E49F7"/>
    <w:rsid w:val="002E5F6A"/>
    <w:rsid w:val="002F030D"/>
    <w:rsid w:val="002F13C5"/>
    <w:rsid w:val="002F2B5B"/>
    <w:rsid w:val="002F36DF"/>
    <w:rsid w:val="002F4742"/>
    <w:rsid w:val="002F4AA8"/>
    <w:rsid w:val="0030048F"/>
    <w:rsid w:val="00303921"/>
    <w:rsid w:val="00303E49"/>
    <w:rsid w:val="00305821"/>
    <w:rsid w:val="00306626"/>
    <w:rsid w:val="00306D1B"/>
    <w:rsid w:val="00307B79"/>
    <w:rsid w:val="00310E0C"/>
    <w:rsid w:val="003124EB"/>
    <w:rsid w:val="0031266D"/>
    <w:rsid w:val="00312AD1"/>
    <w:rsid w:val="0031304A"/>
    <w:rsid w:val="00313676"/>
    <w:rsid w:val="00314D36"/>
    <w:rsid w:val="003159C9"/>
    <w:rsid w:val="00326B73"/>
    <w:rsid w:val="003303F5"/>
    <w:rsid w:val="00333383"/>
    <w:rsid w:val="00333EB9"/>
    <w:rsid w:val="00334D77"/>
    <w:rsid w:val="003357D0"/>
    <w:rsid w:val="00335F2A"/>
    <w:rsid w:val="003404ED"/>
    <w:rsid w:val="0034070B"/>
    <w:rsid w:val="003421C3"/>
    <w:rsid w:val="0034384B"/>
    <w:rsid w:val="003475A8"/>
    <w:rsid w:val="00350DCA"/>
    <w:rsid w:val="003512E0"/>
    <w:rsid w:val="003553A2"/>
    <w:rsid w:val="00357EC0"/>
    <w:rsid w:val="003610C0"/>
    <w:rsid w:val="00365281"/>
    <w:rsid w:val="0037055A"/>
    <w:rsid w:val="00370A0A"/>
    <w:rsid w:val="00370F75"/>
    <w:rsid w:val="0037479D"/>
    <w:rsid w:val="003861A7"/>
    <w:rsid w:val="00387201"/>
    <w:rsid w:val="00387B59"/>
    <w:rsid w:val="00393945"/>
    <w:rsid w:val="00395776"/>
    <w:rsid w:val="003A06C6"/>
    <w:rsid w:val="003A210C"/>
    <w:rsid w:val="003A574D"/>
    <w:rsid w:val="003B030C"/>
    <w:rsid w:val="003B1EC6"/>
    <w:rsid w:val="003B260C"/>
    <w:rsid w:val="003B2D40"/>
    <w:rsid w:val="003B5F19"/>
    <w:rsid w:val="003B7F97"/>
    <w:rsid w:val="003C155D"/>
    <w:rsid w:val="003C2DB2"/>
    <w:rsid w:val="003C526F"/>
    <w:rsid w:val="003C570B"/>
    <w:rsid w:val="003C6C47"/>
    <w:rsid w:val="003D2CC7"/>
    <w:rsid w:val="003D3BC0"/>
    <w:rsid w:val="003D72EF"/>
    <w:rsid w:val="003E110C"/>
    <w:rsid w:val="003E1B67"/>
    <w:rsid w:val="003E20A5"/>
    <w:rsid w:val="003E20F2"/>
    <w:rsid w:val="003E5C94"/>
    <w:rsid w:val="003F1622"/>
    <w:rsid w:val="003F1AB6"/>
    <w:rsid w:val="003F46EC"/>
    <w:rsid w:val="0040070C"/>
    <w:rsid w:val="00402C65"/>
    <w:rsid w:val="004033BB"/>
    <w:rsid w:val="00404373"/>
    <w:rsid w:val="00404D8F"/>
    <w:rsid w:val="004065DB"/>
    <w:rsid w:val="00406DFF"/>
    <w:rsid w:val="00412D25"/>
    <w:rsid w:val="00412E1F"/>
    <w:rsid w:val="00413631"/>
    <w:rsid w:val="00421E6B"/>
    <w:rsid w:val="00426CD9"/>
    <w:rsid w:val="00427C7F"/>
    <w:rsid w:val="00427FBC"/>
    <w:rsid w:val="00432C5B"/>
    <w:rsid w:val="00432D43"/>
    <w:rsid w:val="004346DF"/>
    <w:rsid w:val="00436F96"/>
    <w:rsid w:val="00440027"/>
    <w:rsid w:val="004429AE"/>
    <w:rsid w:val="0044386A"/>
    <w:rsid w:val="004442EF"/>
    <w:rsid w:val="00444D7A"/>
    <w:rsid w:val="00445648"/>
    <w:rsid w:val="0045065B"/>
    <w:rsid w:val="0045079C"/>
    <w:rsid w:val="004510B8"/>
    <w:rsid w:val="00452521"/>
    <w:rsid w:val="00455F30"/>
    <w:rsid w:val="00460A70"/>
    <w:rsid w:val="00461E81"/>
    <w:rsid w:val="00462751"/>
    <w:rsid w:val="00463CB1"/>
    <w:rsid w:val="0047044A"/>
    <w:rsid w:val="00474A93"/>
    <w:rsid w:val="004751E4"/>
    <w:rsid w:val="0047564E"/>
    <w:rsid w:val="00481F49"/>
    <w:rsid w:val="004829E2"/>
    <w:rsid w:val="0048349F"/>
    <w:rsid w:val="00487A4A"/>
    <w:rsid w:val="0049173F"/>
    <w:rsid w:val="00492307"/>
    <w:rsid w:val="00492DAA"/>
    <w:rsid w:val="0049439C"/>
    <w:rsid w:val="004979A9"/>
    <w:rsid w:val="004A3310"/>
    <w:rsid w:val="004A4E1E"/>
    <w:rsid w:val="004A7621"/>
    <w:rsid w:val="004A7AEC"/>
    <w:rsid w:val="004B1BC1"/>
    <w:rsid w:val="004B4834"/>
    <w:rsid w:val="004B70DE"/>
    <w:rsid w:val="004B7352"/>
    <w:rsid w:val="004C0AE8"/>
    <w:rsid w:val="004C23BB"/>
    <w:rsid w:val="004C6E26"/>
    <w:rsid w:val="004C7CB1"/>
    <w:rsid w:val="004D168B"/>
    <w:rsid w:val="004D1BCC"/>
    <w:rsid w:val="004D684E"/>
    <w:rsid w:val="004E1077"/>
    <w:rsid w:val="004E72BA"/>
    <w:rsid w:val="004F32AC"/>
    <w:rsid w:val="004F3D02"/>
    <w:rsid w:val="004F42B3"/>
    <w:rsid w:val="004F6908"/>
    <w:rsid w:val="005040C8"/>
    <w:rsid w:val="00504A44"/>
    <w:rsid w:val="005231A4"/>
    <w:rsid w:val="00523F1B"/>
    <w:rsid w:val="005241E1"/>
    <w:rsid w:val="00524FDF"/>
    <w:rsid w:val="00525C39"/>
    <w:rsid w:val="00525C5B"/>
    <w:rsid w:val="0052684D"/>
    <w:rsid w:val="005439B9"/>
    <w:rsid w:val="00544E75"/>
    <w:rsid w:val="00551312"/>
    <w:rsid w:val="005531E6"/>
    <w:rsid w:val="00554B0D"/>
    <w:rsid w:val="0055547C"/>
    <w:rsid w:val="00556D6B"/>
    <w:rsid w:val="00560C7D"/>
    <w:rsid w:val="005663C9"/>
    <w:rsid w:val="00566FFE"/>
    <w:rsid w:val="005670EB"/>
    <w:rsid w:val="00567E1A"/>
    <w:rsid w:val="0057132A"/>
    <w:rsid w:val="00573A19"/>
    <w:rsid w:val="005755B7"/>
    <w:rsid w:val="005757F0"/>
    <w:rsid w:val="005776C2"/>
    <w:rsid w:val="00580B57"/>
    <w:rsid w:val="00582355"/>
    <w:rsid w:val="00583AB6"/>
    <w:rsid w:val="005842BE"/>
    <w:rsid w:val="00586832"/>
    <w:rsid w:val="00587AC9"/>
    <w:rsid w:val="00587BC4"/>
    <w:rsid w:val="00591608"/>
    <w:rsid w:val="005917AC"/>
    <w:rsid w:val="00591D8C"/>
    <w:rsid w:val="00593622"/>
    <w:rsid w:val="00594099"/>
    <w:rsid w:val="0059632C"/>
    <w:rsid w:val="00596B2E"/>
    <w:rsid w:val="00596B8F"/>
    <w:rsid w:val="005970C4"/>
    <w:rsid w:val="00597629"/>
    <w:rsid w:val="005A08B6"/>
    <w:rsid w:val="005A712E"/>
    <w:rsid w:val="005A7E1B"/>
    <w:rsid w:val="005B004A"/>
    <w:rsid w:val="005B7473"/>
    <w:rsid w:val="005C39AB"/>
    <w:rsid w:val="005D4786"/>
    <w:rsid w:val="005D670D"/>
    <w:rsid w:val="005D6883"/>
    <w:rsid w:val="005D77C5"/>
    <w:rsid w:val="005E15B7"/>
    <w:rsid w:val="005E49A0"/>
    <w:rsid w:val="005E764F"/>
    <w:rsid w:val="005E7B83"/>
    <w:rsid w:val="005F01FF"/>
    <w:rsid w:val="005F1D65"/>
    <w:rsid w:val="005F255F"/>
    <w:rsid w:val="005F40BD"/>
    <w:rsid w:val="005F463B"/>
    <w:rsid w:val="005F5101"/>
    <w:rsid w:val="005F7081"/>
    <w:rsid w:val="005F7B8F"/>
    <w:rsid w:val="0060094D"/>
    <w:rsid w:val="00601C32"/>
    <w:rsid w:val="0060340D"/>
    <w:rsid w:val="00603651"/>
    <w:rsid w:val="006203F3"/>
    <w:rsid w:val="00621A00"/>
    <w:rsid w:val="006221E9"/>
    <w:rsid w:val="00623057"/>
    <w:rsid w:val="00623292"/>
    <w:rsid w:val="00623947"/>
    <w:rsid w:val="00626A6A"/>
    <w:rsid w:val="0063012A"/>
    <w:rsid w:val="00630F9D"/>
    <w:rsid w:val="0063171A"/>
    <w:rsid w:val="00634812"/>
    <w:rsid w:val="00634DFF"/>
    <w:rsid w:val="00635C83"/>
    <w:rsid w:val="006413CB"/>
    <w:rsid w:val="006419EA"/>
    <w:rsid w:val="006454D1"/>
    <w:rsid w:val="00645CB4"/>
    <w:rsid w:val="00645F7F"/>
    <w:rsid w:val="00646138"/>
    <w:rsid w:val="00650408"/>
    <w:rsid w:val="00652394"/>
    <w:rsid w:val="00652729"/>
    <w:rsid w:val="006543EB"/>
    <w:rsid w:val="00661F86"/>
    <w:rsid w:val="00662F76"/>
    <w:rsid w:val="006638FD"/>
    <w:rsid w:val="006652E4"/>
    <w:rsid w:val="006669ED"/>
    <w:rsid w:val="00667E26"/>
    <w:rsid w:val="00670158"/>
    <w:rsid w:val="00670C01"/>
    <w:rsid w:val="006713A4"/>
    <w:rsid w:val="00680FD3"/>
    <w:rsid w:val="0068121F"/>
    <w:rsid w:val="006812BF"/>
    <w:rsid w:val="006833B2"/>
    <w:rsid w:val="006849AE"/>
    <w:rsid w:val="00685427"/>
    <w:rsid w:val="006869A5"/>
    <w:rsid w:val="006908AE"/>
    <w:rsid w:val="0069239C"/>
    <w:rsid w:val="00697352"/>
    <w:rsid w:val="00697BE0"/>
    <w:rsid w:val="006A0373"/>
    <w:rsid w:val="006A0677"/>
    <w:rsid w:val="006A13AE"/>
    <w:rsid w:val="006A221E"/>
    <w:rsid w:val="006A3393"/>
    <w:rsid w:val="006B5AF1"/>
    <w:rsid w:val="006C1DD9"/>
    <w:rsid w:val="006C4B97"/>
    <w:rsid w:val="006C5417"/>
    <w:rsid w:val="006C5D49"/>
    <w:rsid w:val="006D2A55"/>
    <w:rsid w:val="006D6891"/>
    <w:rsid w:val="006D7BF3"/>
    <w:rsid w:val="006E3079"/>
    <w:rsid w:val="006E4D44"/>
    <w:rsid w:val="006E4DC4"/>
    <w:rsid w:val="006F0D01"/>
    <w:rsid w:val="006F1092"/>
    <w:rsid w:val="006F5C97"/>
    <w:rsid w:val="007005D1"/>
    <w:rsid w:val="00702030"/>
    <w:rsid w:val="00705428"/>
    <w:rsid w:val="00705C28"/>
    <w:rsid w:val="00710C14"/>
    <w:rsid w:val="00711606"/>
    <w:rsid w:val="00713091"/>
    <w:rsid w:val="0071374C"/>
    <w:rsid w:val="00713A20"/>
    <w:rsid w:val="00714FEA"/>
    <w:rsid w:val="00717012"/>
    <w:rsid w:val="007200D0"/>
    <w:rsid w:val="007202F9"/>
    <w:rsid w:val="00722517"/>
    <w:rsid w:val="00722CAF"/>
    <w:rsid w:val="00725868"/>
    <w:rsid w:val="0073059B"/>
    <w:rsid w:val="007309E9"/>
    <w:rsid w:val="00732890"/>
    <w:rsid w:val="007339BC"/>
    <w:rsid w:val="007342B7"/>
    <w:rsid w:val="00735C62"/>
    <w:rsid w:val="00737B63"/>
    <w:rsid w:val="007402A1"/>
    <w:rsid w:val="007415B4"/>
    <w:rsid w:val="00743A5C"/>
    <w:rsid w:val="007459FF"/>
    <w:rsid w:val="00746433"/>
    <w:rsid w:val="00747DE3"/>
    <w:rsid w:val="00751FAC"/>
    <w:rsid w:val="0075283D"/>
    <w:rsid w:val="00752961"/>
    <w:rsid w:val="0075360A"/>
    <w:rsid w:val="0075649C"/>
    <w:rsid w:val="00757A63"/>
    <w:rsid w:val="00761417"/>
    <w:rsid w:val="00762E16"/>
    <w:rsid w:val="00764B8C"/>
    <w:rsid w:val="00770626"/>
    <w:rsid w:val="00770E9B"/>
    <w:rsid w:val="00772E49"/>
    <w:rsid w:val="00776FAC"/>
    <w:rsid w:val="007811BC"/>
    <w:rsid w:val="00783071"/>
    <w:rsid w:val="00793C24"/>
    <w:rsid w:val="007953E4"/>
    <w:rsid w:val="007977A3"/>
    <w:rsid w:val="007A138B"/>
    <w:rsid w:val="007A191E"/>
    <w:rsid w:val="007A37FF"/>
    <w:rsid w:val="007A57C0"/>
    <w:rsid w:val="007A6D5F"/>
    <w:rsid w:val="007A7B06"/>
    <w:rsid w:val="007B07A8"/>
    <w:rsid w:val="007B0FC0"/>
    <w:rsid w:val="007B784D"/>
    <w:rsid w:val="007B7A83"/>
    <w:rsid w:val="007C2541"/>
    <w:rsid w:val="007C2DD5"/>
    <w:rsid w:val="007C59B5"/>
    <w:rsid w:val="007C5DAA"/>
    <w:rsid w:val="007D0F22"/>
    <w:rsid w:val="007D14F4"/>
    <w:rsid w:val="007D1BDE"/>
    <w:rsid w:val="007D5D54"/>
    <w:rsid w:val="007E0021"/>
    <w:rsid w:val="007E07BB"/>
    <w:rsid w:val="007E0C1D"/>
    <w:rsid w:val="007E297D"/>
    <w:rsid w:val="007E2E99"/>
    <w:rsid w:val="007E4023"/>
    <w:rsid w:val="007E4EC6"/>
    <w:rsid w:val="007E5074"/>
    <w:rsid w:val="007E5224"/>
    <w:rsid w:val="007F010A"/>
    <w:rsid w:val="007F2DF0"/>
    <w:rsid w:val="007F3CF4"/>
    <w:rsid w:val="007F5A9E"/>
    <w:rsid w:val="00800088"/>
    <w:rsid w:val="00800AD2"/>
    <w:rsid w:val="00800D7A"/>
    <w:rsid w:val="00804999"/>
    <w:rsid w:val="0080505D"/>
    <w:rsid w:val="0080684F"/>
    <w:rsid w:val="00807239"/>
    <w:rsid w:val="00810EF6"/>
    <w:rsid w:val="008128B5"/>
    <w:rsid w:val="00812AAA"/>
    <w:rsid w:val="00812C9C"/>
    <w:rsid w:val="00812CF7"/>
    <w:rsid w:val="0081525C"/>
    <w:rsid w:val="008158EE"/>
    <w:rsid w:val="00816618"/>
    <w:rsid w:val="008228D9"/>
    <w:rsid w:val="00825FA7"/>
    <w:rsid w:val="00826499"/>
    <w:rsid w:val="008265A0"/>
    <w:rsid w:val="00826ECB"/>
    <w:rsid w:val="008303EF"/>
    <w:rsid w:val="008306FB"/>
    <w:rsid w:val="00830E66"/>
    <w:rsid w:val="00832DF7"/>
    <w:rsid w:val="008341E5"/>
    <w:rsid w:val="00835D60"/>
    <w:rsid w:val="00836196"/>
    <w:rsid w:val="00840FBF"/>
    <w:rsid w:val="0084252C"/>
    <w:rsid w:val="00844884"/>
    <w:rsid w:val="0084608D"/>
    <w:rsid w:val="008470FD"/>
    <w:rsid w:val="00847B32"/>
    <w:rsid w:val="0085011C"/>
    <w:rsid w:val="00850524"/>
    <w:rsid w:val="00855F3D"/>
    <w:rsid w:val="00856B39"/>
    <w:rsid w:val="0085708F"/>
    <w:rsid w:val="008634DB"/>
    <w:rsid w:val="00867F95"/>
    <w:rsid w:val="0087092E"/>
    <w:rsid w:val="00874743"/>
    <w:rsid w:val="008748F5"/>
    <w:rsid w:val="00874BBB"/>
    <w:rsid w:val="0087596F"/>
    <w:rsid w:val="0088481C"/>
    <w:rsid w:val="00885C49"/>
    <w:rsid w:val="00887A64"/>
    <w:rsid w:val="00890D42"/>
    <w:rsid w:val="00893A30"/>
    <w:rsid w:val="00894FAB"/>
    <w:rsid w:val="0089599B"/>
    <w:rsid w:val="008963D7"/>
    <w:rsid w:val="00896CAE"/>
    <w:rsid w:val="008979D5"/>
    <w:rsid w:val="008A01C3"/>
    <w:rsid w:val="008A1584"/>
    <w:rsid w:val="008A284F"/>
    <w:rsid w:val="008A7359"/>
    <w:rsid w:val="008B0382"/>
    <w:rsid w:val="008B1A99"/>
    <w:rsid w:val="008B3DDD"/>
    <w:rsid w:val="008B43C0"/>
    <w:rsid w:val="008B44C2"/>
    <w:rsid w:val="008B4538"/>
    <w:rsid w:val="008B7C88"/>
    <w:rsid w:val="008C0BD8"/>
    <w:rsid w:val="008C26A0"/>
    <w:rsid w:val="008C6CA9"/>
    <w:rsid w:val="008D12E2"/>
    <w:rsid w:val="008D197A"/>
    <w:rsid w:val="008D19F3"/>
    <w:rsid w:val="008D231C"/>
    <w:rsid w:val="008D3440"/>
    <w:rsid w:val="008D703E"/>
    <w:rsid w:val="008D7CCB"/>
    <w:rsid w:val="008E00CC"/>
    <w:rsid w:val="008E04BA"/>
    <w:rsid w:val="008E1BDB"/>
    <w:rsid w:val="008E1F8F"/>
    <w:rsid w:val="008E3D40"/>
    <w:rsid w:val="008E5F66"/>
    <w:rsid w:val="008E64D2"/>
    <w:rsid w:val="008E684D"/>
    <w:rsid w:val="008E70C6"/>
    <w:rsid w:val="008F02C1"/>
    <w:rsid w:val="008F196A"/>
    <w:rsid w:val="008F3198"/>
    <w:rsid w:val="008F401E"/>
    <w:rsid w:val="008F722C"/>
    <w:rsid w:val="008F7878"/>
    <w:rsid w:val="008F7B1F"/>
    <w:rsid w:val="00900267"/>
    <w:rsid w:val="0090039B"/>
    <w:rsid w:val="009020CF"/>
    <w:rsid w:val="00902808"/>
    <w:rsid w:val="009064A0"/>
    <w:rsid w:val="009117B8"/>
    <w:rsid w:val="00912C29"/>
    <w:rsid w:val="0091324A"/>
    <w:rsid w:val="00914802"/>
    <w:rsid w:val="00915959"/>
    <w:rsid w:val="00917D43"/>
    <w:rsid w:val="00921F05"/>
    <w:rsid w:val="00923700"/>
    <w:rsid w:val="00925916"/>
    <w:rsid w:val="00926143"/>
    <w:rsid w:val="009265AF"/>
    <w:rsid w:val="00926E63"/>
    <w:rsid w:val="0093052D"/>
    <w:rsid w:val="0093241C"/>
    <w:rsid w:val="00934638"/>
    <w:rsid w:val="00937F83"/>
    <w:rsid w:val="009403F7"/>
    <w:rsid w:val="00942118"/>
    <w:rsid w:val="00945B89"/>
    <w:rsid w:val="00945E13"/>
    <w:rsid w:val="009468F5"/>
    <w:rsid w:val="00950640"/>
    <w:rsid w:val="00951A4F"/>
    <w:rsid w:val="00954E5B"/>
    <w:rsid w:val="00957D74"/>
    <w:rsid w:val="00962D9B"/>
    <w:rsid w:val="00963019"/>
    <w:rsid w:val="00963325"/>
    <w:rsid w:val="00966025"/>
    <w:rsid w:val="009675F4"/>
    <w:rsid w:val="00967880"/>
    <w:rsid w:val="00967C9F"/>
    <w:rsid w:val="00977BF5"/>
    <w:rsid w:val="00981F06"/>
    <w:rsid w:val="00983A94"/>
    <w:rsid w:val="009842AC"/>
    <w:rsid w:val="00990ADA"/>
    <w:rsid w:val="00991F37"/>
    <w:rsid w:val="009937D2"/>
    <w:rsid w:val="009937FF"/>
    <w:rsid w:val="0099399B"/>
    <w:rsid w:val="00993ABC"/>
    <w:rsid w:val="0099432C"/>
    <w:rsid w:val="009974D5"/>
    <w:rsid w:val="009A0677"/>
    <w:rsid w:val="009A1A6F"/>
    <w:rsid w:val="009A3478"/>
    <w:rsid w:val="009B0DD8"/>
    <w:rsid w:val="009B27FE"/>
    <w:rsid w:val="009B3B70"/>
    <w:rsid w:val="009B3D75"/>
    <w:rsid w:val="009B41DF"/>
    <w:rsid w:val="009B44C3"/>
    <w:rsid w:val="009B4B60"/>
    <w:rsid w:val="009B5A3D"/>
    <w:rsid w:val="009C10C7"/>
    <w:rsid w:val="009C1654"/>
    <w:rsid w:val="009C2474"/>
    <w:rsid w:val="009C2B0A"/>
    <w:rsid w:val="009C7181"/>
    <w:rsid w:val="009D151A"/>
    <w:rsid w:val="009D254B"/>
    <w:rsid w:val="009D7DB4"/>
    <w:rsid w:val="009E0417"/>
    <w:rsid w:val="009F004C"/>
    <w:rsid w:val="009F2C4E"/>
    <w:rsid w:val="009F4335"/>
    <w:rsid w:val="009F68B6"/>
    <w:rsid w:val="00A02120"/>
    <w:rsid w:val="00A03346"/>
    <w:rsid w:val="00A106A9"/>
    <w:rsid w:val="00A11AA8"/>
    <w:rsid w:val="00A11AF7"/>
    <w:rsid w:val="00A125EE"/>
    <w:rsid w:val="00A14666"/>
    <w:rsid w:val="00A160A1"/>
    <w:rsid w:val="00A219A8"/>
    <w:rsid w:val="00A24922"/>
    <w:rsid w:val="00A24E01"/>
    <w:rsid w:val="00A305E7"/>
    <w:rsid w:val="00A309BD"/>
    <w:rsid w:val="00A33B7A"/>
    <w:rsid w:val="00A34D08"/>
    <w:rsid w:val="00A36146"/>
    <w:rsid w:val="00A36914"/>
    <w:rsid w:val="00A37C61"/>
    <w:rsid w:val="00A41FA6"/>
    <w:rsid w:val="00A42011"/>
    <w:rsid w:val="00A42456"/>
    <w:rsid w:val="00A431B7"/>
    <w:rsid w:val="00A44EBC"/>
    <w:rsid w:val="00A46F3D"/>
    <w:rsid w:val="00A5177B"/>
    <w:rsid w:val="00A568F7"/>
    <w:rsid w:val="00A606E9"/>
    <w:rsid w:val="00A62C86"/>
    <w:rsid w:val="00A6344D"/>
    <w:rsid w:val="00A65CD7"/>
    <w:rsid w:val="00A70543"/>
    <w:rsid w:val="00A72C73"/>
    <w:rsid w:val="00A743F9"/>
    <w:rsid w:val="00A75EC0"/>
    <w:rsid w:val="00A7741C"/>
    <w:rsid w:val="00A82C10"/>
    <w:rsid w:val="00A84C26"/>
    <w:rsid w:val="00A850A2"/>
    <w:rsid w:val="00A85596"/>
    <w:rsid w:val="00A92553"/>
    <w:rsid w:val="00A9673E"/>
    <w:rsid w:val="00A976E4"/>
    <w:rsid w:val="00AA5BBF"/>
    <w:rsid w:val="00AA72DB"/>
    <w:rsid w:val="00AA7652"/>
    <w:rsid w:val="00AB1AAF"/>
    <w:rsid w:val="00AB56CD"/>
    <w:rsid w:val="00AB7688"/>
    <w:rsid w:val="00AC1733"/>
    <w:rsid w:val="00AC1BFB"/>
    <w:rsid w:val="00AC20C4"/>
    <w:rsid w:val="00AC3403"/>
    <w:rsid w:val="00AC6AE8"/>
    <w:rsid w:val="00AC6B39"/>
    <w:rsid w:val="00AD0EC0"/>
    <w:rsid w:val="00AD27C5"/>
    <w:rsid w:val="00AD3CA3"/>
    <w:rsid w:val="00AD3FDD"/>
    <w:rsid w:val="00AD44AB"/>
    <w:rsid w:val="00AE3A5B"/>
    <w:rsid w:val="00AE3B36"/>
    <w:rsid w:val="00AE417F"/>
    <w:rsid w:val="00AE5EC9"/>
    <w:rsid w:val="00AE750F"/>
    <w:rsid w:val="00AE7B86"/>
    <w:rsid w:val="00AF04BB"/>
    <w:rsid w:val="00AF15B2"/>
    <w:rsid w:val="00AF5C73"/>
    <w:rsid w:val="00AF7B71"/>
    <w:rsid w:val="00B03B3B"/>
    <w:rsid w:val="00B03C03"/>
    <w:rsid w:val="00B071EF"/>
    <w:rsid w:val="00B10C50"/>
    <w:rsid w:val="00B10D66"/>
    <w:rsid w:val="00B11336"/>
    <w:rsid w:val="00B12017"/>
    <w:rsid w:val="00B15989"/>
    <w:rsid w:val="00B2067E"/>
    <w:rsid w:val="00B218FE"/>
    <w:rsid w:val="00B22481"/>
    <w:rsid w:val="00B22AAD"/>
    <w:rsid w:val="00B23E15"/>
    <w:rsid w:val="00B262DD"/>
    <w:rsid w:val="00B27877"/>
    <w:rsid w:val="00B30341"/>
    <w:rsid w:val="00B30709"/>
    <w:rsid w:val="00B35A6F"/>
    <w:rsid w:val="00B3767A"/>
    <w:rsid w:val="00B42A4A"/>
    <w:rsid w:val="00B42BAF"/>
    <w:rsid w:val="00B44281"/>
    <w:rsid w:val="00B443B5"/>
    <w:rsid w:val="00B46890"/>
    <w:rsid w:val="00B47FA7"/>
    <w:rsid w:val="00B51CE3"/>
    <w:rsid w:val="00B52C75"/>
    <w:rsid w:val="00B52D89"/>
    <w:rsid w:val="00B5436E"/>
    <w:rsid w:val="00B546F5"/>
    <w:rsid w:val="00B56AA7"/>
    <w:rsid w:val="00B57A7B"/>
    <w:rsid w:val="00B57D13"/>
    <w:rsid w:val="00B606FE"/>
    <w:rsid w:val="00B60D1D"/>
    <w:rsid w:val="00B6154C"/>
    <w:rsid w:val="00B62525"/>
    <w:rsid w:val="00B63C4D"/>
    <w:rsid w:val="00B64439"/>
    <w:rsid w:val="00B646C1"/>
    <w:rsid w:val="00B64812"/>
    <w:rsid w:val="00B65427"/>
    <w:rsid w:val="00B65A2C"/>
    <w:rsid w:val="00B66809"/>
    <w:rsid w:val="00B6693D"/>
    <w:rsid w:val="00B70EF3"/>
    <w:rsid w:val="00B71896"/>
    <w:rsid w:val="00B75895"/>
    <w:rsid w:val="00B75DF4"/>
    <w:rsid w:val="00B8387D"/>
    <w:rsid w:val="00B853E2"/>
    <w:rsid w:val="00B876D0"/>
    <w:rsid w:val="00B87829"/>
    <w:rsid w:val="00B921A7"/>
    <w:rsid w:val="00B94448"/>
    <w:rsid w:val="00B94A36"/>
    <w:rsid w:val="00B94F07"/>
    <w:rsid w:val="00B969FC"/>
    <w:rsid w:val="00B97B30"/>
    <w:rsid w:val="00BA08A0"/>
    <w:rsid w:val="00BA35BC"/>
    <w:rsid w:val="00BA6392"/>
    <w:rsid w:val="00BA76FE"/>
    <w:rsid w:val="00BB0CE6"/>
    <w:rsid w:val="00BB14AB"/>
    <w:rsid w:val="00BB35A1"/>
    <w:rsid w:val="00BB7D3A"/>
    <w:rsid w:val="00BC3A33"/>
    <w:rsid w:val="00BC5136"/>
    <w:rsid w:val="00BC5FA6"/>
    <w:rsid w:val="00BD2D91"/>
    <w:rsid w:val="00BD33B6"/>
    <w:rsid w:val="00BE02B8"/>
    <w:rsid w:val="00BE04AE"/>
    <w:rsid w:val="00BE09EA"/>
    <w:rsid w:val="00BE2D47"/>
    <w:rsid w:val="00BE42C8"/>
    <w:rsid w:val="00BE433E"/>
    <w:rsid w:val="00BE506B"/>
    <w:rsid w:val="00BE5A26"/>
    <w:rsid w:val="00BF35F5"/>
    <w:rsid w:val="00BF36B1"/>
    <w:rsid w:val="00BF459F"/>
    <w:rsid w:val="00BF7EDE"/>
    <w:rsid w:val="00C00129"/>
    <w:rsid w:val="00C0278C"/>
    <w:rsid w:val="00C0545D"/>
    <w:rsid w:val="00C0701D"/>
    <w:rsid w:val="00C11648"/>
    <w:rsid w:val="00C12E99"/>
    <w:rsid w:val="00C14221"/>
    <w:rsid w:val="00C148C3"/>
    <w:rsid w:val="00C14D74"/>
    <w:rsid w:val="00C17387"/>
    <w:rsid w:val="00C20B59"/>
    <w:rsid w:val="00C220A5"/>
    <w:rsid w:val="00C24AEC"/>
    <w:rsid w:val="00C24CFF"/>
    <w:rsid w:val="00C25343"/>
    <w:rsid w:val="00C270DA"/>
    <w:rsid w:val="00C274CC"/>
    <w:rsid w:val="00C3095D"/>
    <w:rsid w:val="00C32A19"/>
    <w:rsid w:val="00C34562"/>
    <w:rsid w:val="00C3528B"/>
    <w:rsid w:val="00C356B9"/>
    <w:rsid w:val="00C4088C"/>
    <w:rsid w:val="00C4252B"/>
    <w:rsid w:val="00C42A2A"/>
    <w:rsid w:val="00C45C7D"/>
    <w:rsid w:val="00C45DAB"/>
    <w:rsid w:val="00C528EE"/>
    <w:rsid w:val="00C5668D"/>
    <w:rsid w:val="00C64543"/>
    <w:rsid w:val="00C64B16"/>
    <w:rsid w:val="00C70794"/>
    <w:rsid w:val="00C71F10"/>
    <w:rsid w:val="00C73606"/>
    <w:rsid w:val="00C75DA9"/>
    <w:rsid w:val="00C77D69"/>
    <w:rsid w:val="00C80F08"/>
    <w:rsid w:val="00C81074"/>
    <w:rsid w:val="00C81A50"/>
    <w:rsid w:val="00C837EC"/>
    <w:rsid w:val="00C85922"/>
    <w:rsid w:val="00C873F6"/>
    <w:rsid w:val="00C87DDE"/>
    <w:rsid w:val="00C91124"/>
    <w:rsid w:val="00C92113"/>
    <w:rsid w:val="00C92453"/>
    <w:rsid w:val="00C97E03"/>
    <w:rsid w:val="00CA1DA3"/>
    <w:rsid w:val="00CA3BC6"/>
    <w:rsid w:val="00CA5609"/>
    <w:rsid w:val="00CA6EA9"/>
    <w:rsid w:val="00CA727E"/>
    <w:rsid w:val="00CB13BA"/>
    <w:rsid w:val="00CB2159"/>
    <w:rsid w:val="00CB220A"/>
    <w:rsid w:val="00CB30C3"/>
    <w:rsid w:val="00CB3A70"/>
    <w:rsid w:val="00CB4292"/>
    <w:rsid w:val="00CC0EFB"/>
    <w:rsid w:val="00CC2FE7"/>
    <w:rsid w:val="00CC3F55"/>
    <w:rsid w:val="00CC6B7D"/>
    <w:rsid w:val="00CD30BB"/>
    <w:rsid w:val="00CD4178"/>
    <w:rsid w:val="00CD499F"/>
    <w:rsid w:val="00CD5E6F"/>
    <w:rsid w:val="00CD6D09"/>
    <w:rsid w:val="00CE0CED"/>
    <w:rsid w:val="00CE2072"/>
    <w:rsid w:val="00CE3A3D"/>
    <w:rsid w:val="00CE5325"/>
    <w:rsid w:val="00CE62D9"/>
    <w:rsid w:val="00CF286C"/>
    <w:rsid w:val="00CF2C75"/>
    <w:rsid w:val="00CF423F"/>
    <w:rsid w:val="00CF7200"/>
    <w:rsid w:val="00CF7E68"/>
    <w:rsid w:val="00D02BD1"/>
    <w:rsid w:val="00D0378E"/>
    <w:rsid w:val="00D106E2"/>
    <w:rsid w:val="00D11E12"/>
    <w:rsid w:val="00D1212B"/>
    <w:rsid w:val="00D15269"/>
    <w:rsid w:val="00D16602"/>
    <w:rsid w:val="00D21630"/>
    <w:rsid w:val="00D21817"/>
    <w:rsid w:val="00D2290F"/>
    <w:rsid w:val="00D2411D"/>
    <w:rsid w:val="00D30E75"/>
    <w:rsid w:val="00D31AD5"/>
    <w:rsid w:val="00D3658F"/>
    <w:rsid w:val="00D37125"/>
    <w:rsid w:val="00D425D4"/>
    <w:rsid w:val="00D44ED8"/>
    <w:rsid w:val="00D4531F"/>
    <w:rsid w:val="00D47B6F"/>
    <w:rsid w:val="00D5420A"/>
    <w:rsid w:val="00D55C5E"/>
    <w:rsid w:val="00D57326"/>
    <w:rsid w:val="00D574D9"/>
    <w:rsid w:val="00D62939"/>
    <w:rsid w:val="00D65FE5"/>
    <w:rsid w:val="00D66253"/>
    <w:rsid w:val="00D6770D"/>
    <w:rsid w:val="00D67F57"/>
    <w:rsid w:val="00D710AD"/>
    <w:rsid w:val="00D748D7"/>
    <w:rsid w:val="00D7619D"/>
    <w:rsid w:val="00D778C5"/>
    <w:rsid w:val="00D77D8D"/>
    <w:rsid w:val="00D816F9"/>
    <w:rsid w:val="00D82CD8"/>
    <w:rsid w:val="00D831D4"/>
    <w:rsid w:val="00D85CA8"/>
    <w:rsid w:val="00D86551"/>
    <w:rsid w:val="00D86B3A"/>
    <w:rsid w:val="00D86C3A"/>
    <w:rsid w:val="00D87071"/>
    <w:rsid w:val="00D87205"/>
    <w:rsid w:val="00D90B5F"/>
    <w:rsid w:val="00D90D07"/>
    <w:rsid w:val="00D93D33"/>
    <w:rsid w:val="00DA0378"/>
    <w:rsid w:val="00DA0994"/>
    <w:rsid w:val="00DA1F9D"/>
    <w:rsid w:val="00DA34F2"/>
    <w:rsid w:val="00DA3B45"/>
    <w:rsid w:val="00DB210B"/>
    <w:rsid w:val="00DB25CA"/>
    <w:rsid w:val="00DB3801"/>
    <w:rsid w:val="00DB38A0"/>
    <w:rsid w:val="00DB3AE6"/>
    <w:rsid w:val="00DB6CAA"/>
    <w:rsid w:val="00DB7E2D"/>
    <w:rsid w:val="00DC01D0"/>
    <w:rsid w:val="00DC0A04"/>
    <w:rsid w:val="00DC2E7A"/>
    <w:rsid w:val="00DC4A31"/>
    <w:rsid w:val="00DD06F1"/>
    <w:rsid w:val="00DD5596"/>
    <w:rsid w:val="00DE00DB"/>
    <w:rsid w:val="00DE0CBE"/>
    <w:rsid w:val="00DE477D"/>
    <w:rsid w:val="00DE4A8A"/>
    <w:rsid w:val="00DE4D62"/>
    <w:rsid w:val="00DE4D85"/>
    <w:rsid w:val="00DE5FAB"/>
    <w:rsid w:val="00DE6C41"/>
    <w:rsid w:val="00DF2516"/>
    <w:rsid w:val="00DF47D7"/>
    <w:rsid w:val="00DF7B4D"/>
    <w:rsid w:val="00E010D7"/>
    <w:rsid w:val="00E026E1"/>
    <w:rsid w:val="00E032DF"/>
    <w:rsid w:val="00E0594D"/>
    <w:rsid w:val="00E05F60"/>
    <w:rsid w:val="00E0792D"/>
    <w:rsid w:val="00E10A7B"/>
    <w:rsid w:val="00E16B0F"/>
    <w:rsid w:val="00E22059"/>
    <w:rsid w:val="00E26143"/>
    <w:rsid w:val="00E26144"/>
    <w:rsid w:val="00E31B14"/>
    <w:rsid w:val="00E32EDC"/>
    <w:rsid w:val="00E33CB0"/>
    <w:rsid w:val="00E3410E"/>
    <w:rsid w:val="00E35158"/>
    <w:rsid w:val="00E403D5"/>
    <w:rsid w:val="00E437A8"/>
    <w:rsid w:val="00E45DBD"/>
    <w:rsid w:val="00E51298"/>
    <w:rsid w:val="00E52488"/>
    <w:rsid w:val="00E5366B"/>
    <w:rsid w:val="00E53DA7"/>
    <w:rsid w:val="00E5545E"/>
    <w:rsid w:val="00E55FCB"/>
    <w:rsid w:val="00E63FC5"/>
    <w:rsid w:val="00E64634"/>
    <w:rsid w:val="00E65625"/>
    <w:rsid w:val="00E73D29"/>
    <w:rsid w:val="00E7437E"/>
    <w:rsid w:val="00E74A28"/>
    <w:rsid w:val="00E74CB2"/>
    <w:rsid w:val="00E74F35"/>
    <w:rsid w:val="00E752E4"/>
    <w:rsid w:val="00E754BF"/>
    <w:rsid w:val="00E812F4"/>
    <w:rsid w:val="00E81803"/>
    <w:rsid w:val="00E8197E"/>
    <w:rsid w:val="00E82D21"/>
    <w:rsid w:val="00E85B5A"/>
    <w:rsid w:val="00E85BE4"/>
    <w:rsid w:val="00E85F40"/>
    <w:rsid w:val="00E92803"/>
    <w:rsid w:val="00E93092"/>
    <w:rsid w:val="00E94939"/>
    <w:rsid w:val="00E94A96"/>
    <w:rsid w:val="00EA1823"/>
    <w:rsid w:val="00EA30DA"/>
    <w:rsid w:val="00EA6655"/>
    <w:rsid w:val="00EB1087"/>
    <w:rsid w:val="00EB2B05"/>
    <w:rsid w:val="00EB31D6"/>
    <w:rsid w:val="00EB4171"/>
    <w:rsid w:val="00EB47B3"/>
    <w:rsid w:val="00EB5D44"/>
    <w:rsid w:val="00EC16B7"/>
    <w:rsid w:val="00EC1A98"/>
    <w:rsid w:val="00EC236F"/>
    <w:rsid w:val="00EC2C60"/>
    <w:rsid w:val="00EC46DE"/>
    <w:rsid w:val="00EC474E"/>
    <w:rsid w:val="00EC68F8"/>
    <w:rsid w:val="00EC7CF8"/>
    <w:rsid w:val="00ED0E18"/>
    <w:rsid w:val="00ED29FA"/>
    <w:rsid w:val="00ED4A68"/>
    <w:rsid w:val="00EE0C88"/>
    <w:rsid w:val="00EE4FD1"/>
    <w:rsid w:val="00EF0DA1"/>
    <w:rsid w:val="00EF41DA"/>
    <w:rsid w:val="00EF52E9"/>
    <w:rsid w:val="00EF5676"/>
    <w:rsid w:val="00EF7F50"/>
    <w:rsid w:val="00F00BA6"/>
    <w:rsid w:val="00F02AE7"/>
    <w:rsid w:val="00F04C5A"/>
    <w:rsid w:val="00F0522D"/>
    <w:rsid w:val="00F05232"/>
    <w:rsid w:val="00F07959"/>
    <w:rsid w:val="00F0796A"/>
    <w:rsid w:val="00F13C07"/>
    <w:rsid w:val="00F14330"/>
    <w:rsid w:val="00F14E24"/>
    <w:rsid w:val="00F15D5E"/>
    <w:rsid w:val="00F16B81"/>
    <w:rsid w:val="00F178A2"/>
    <w:rsid w:val="00F2493F"/>
    <w:rsid w:val="00F24FAB"/>
    <w:rsid w:val="00F254B1"/>
    <w:rsid w:val="00F26420"/>
    <w:rsid w:val="00F305A9"/>
    <w:rsid w:val="00F3191C"/>
    <w:rsid w:val="00F31B66"/>
    <w:rsid w:val="00F350F2"/>
    <w:rsid w:val="00F374BA"/>
    <w:rsid w:val="00F375B4"/>
    <w:rsid w:val="00F40685"/>
    <w:rsid w:val="00F41553"/>
    <w:rsid w:val="00F41EB7"/>
    <w:rsid w:val="00F44530"/>
    <w:rsid w:val="00F44B6B"/>
    <w:rsid w:val="00F45067"/>
    <w:rsid w:val="00F45EF0"/>
    <w:rsid w:val="00F479E9"/>
    <w:rsid w:val="00F518B6"/>
    <w:rsid w:val="00F51F4D"/>
    <w:rsid w:val="00F53329"/>
    <w:rsid w:val="00F56E3F"/>
    <w:rsid w:val="00F6140A"/>
    <w:rsid w:val="00F61886"/>
    <w:rsid w:val="00F61CCF"/>
    <w:rsid w:val="00F6565D"/>
    <w:rsid w:val="00F656F9"/>
    <w:rsid w:val="00F67262"/>
    <w:rsid w:val="00F67788"/>
    <w:rsid w:val="00F67A46"/>
    <w:rsid w:val="00F702C0"/>
    <w:rsid w:val="00F71F81"/>
    <w:rsid w:val="00F73038"/>
    <w:rsid w:val="00F733AD"/>
    <w:rsid w:val="00F733DF"/>
    <w:rsid w:val="00F734D3"/>
    <w:rsid w:val="00F73B79"/>
    <w:rsid w:val="00F75152"/>
    <w:rsid w:val="00F757B2"/>
    <w:rsid w:val="00F76463"/>
    <w:rsid w:val="00F76855"/>
    <w:rsid w:val="00F770A7"/>
    <w:rsid w:val="00F805D2"/>
    <w:rsid w:val="00F81A93"/>
    <w:rsid w:val="00F82189"/>
    <w:rsid w:val="00F829F4"/>
    <w:rsid w:val="00F82D29"/>
    <w:rsid w:val="00F86F27"/>
    <w:rsid w:val="00F91B80"/>
    <w:rsid w:val="00F9537B"/>
    <w:rsid w:val="00F95DFC"/>
    <w:rsid w:val="00F96229"/>
    <w:rsid w:val="00F964F4"/>
    <w:rsid w:val="00FA0D14"/>
    <w:rsid w:val="00FA32BB"/>
    <w:rsid w:val="00FA3386"/>
    <w:rsid w:val="00FA4113"/>
    <w:rsid w:val="00FA6719"/>
    <w:rsid w:val="00FC27A7"/>
    <w:rsid w:val="00FC336E"/>
    <w:rsid w:val="00FC3C57"/>
    <w:rsid w:val="00FC3E6D"/>
    <w:rsid w:val="00FC455D"/>
    <w:rsid w:val="00FD01F5"/>
    <w:rsid w:val="00FD0B94"/>
    <w:rsid w:val="00FD119F"/>
    <w:rsid w:val="00FD216C"/>
    <w:rsid w:val="00FD2E05"/>
    <w:rsid w:val="00FD32C5"/>
    <w:rsid w:val="00FD388D"/>
    <w:rsid w:val="00FD3A7F"/>
    <w:rsid w:val="00FD3F2B"/>
    <w:rsid w:val="00FD72EB"/>
    <w:rsid w:val="00FE3125"/>
    <w:rsid w:val="00FE4B0D"/>
    <w:rsid w:val="00FF3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o:colormru v:ext="edit" colors="#eaeaea,#e1ffea,#ffc,#ccf"/>
    </o:shapedefaults>
    <o:shapelayout v:ext="edit">
      <o:idmap v:ext="edit" data="2"/>
    </o:shapelayout>
  </w:shapeDefaults>
  <w:decimalSymbol w:val="."/>
  <w:listSeparator w:val=","/>
  <w14:docId w14:val="6E283199"/>
  <w15:chartTrackingRefBased/>
  <w15:docId w15:val="{91FE788B-47C7-46EF-9359-6FCE1CD30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next w:val="a"/>
    <w:qFormat/>
    <w:pPr>
      <w:keepNext/>
      <w:numPr>
        <w:numId w:val="1"/>
      </w:numPr>
      <w:spacing w:before="180" w:after="180" w:line="720" w:lineRule="atLeast"/>
      <w:outlineLvl w:val="0"/>
    </w:pPr>
    <w:rPr>
      <w:rFonts w:eastAsia="超研澤特圓"/>
      <w:b/>
      <w:noProof/>
      <w:kern w:val="52"/>
      <w:sz w:val="36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720" w:lineRule="atLeast"/>
      <w:outlineLvl w:val="1"/>
    </w:pPr>
    <w:rPr>
      <w:rFonts w:ascii="Arial" w:hAnsi="Arial"/>
      <w:b/>
      <w:sz w:val="4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line="720" w:lineRule="atLeast"/>
      <w:outlineLvl w:val="2"/>
    </w:pPr>
    <w:rPr>
      <w:rFonts w:ascii="Arial" w:hAnsi="Arial"/>
      <w:b/>
      <w:sz w:val="36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line="720" w:lineRule="atLeast"/>
      <w:outlineLvl w:val="3"/>
    </w:pPr>
    <w:rPr>
      <w:rFonts w:ascii="Arial" w:hAnsi="Arial"/>
      <w:sz w:val="36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spacing w:line="720" w:lineRule="atLeast"/>
      <w:outlineLvl w:val="4"/>
    </w:pPr>
    <w:rPr>
      <w:rFonts w:ascii="Arial" w:hAnsi="Arial"/>
      <w:b/>
      <w:sz w:val="36"/>
    </w:rPr>
  </w:style>
  <w:style w:type="paragraph" w:styleId="6">
    <w:name w:val="heading 6"/>
    <w:basedOn w:val="a"/>
    <w:next w:val="a"/>
    <w:qFormat/>
    <w:pPr>
      <w:keepNext/>
      <w:numPr>
        <w:ilvl w:val="5"/>
        <w:numId w:val="1"/>
      </w:numPr>
      <w:spacing w:line="720" w:lineRule="atLeast"/>
      <w:outlineLvl w:val="5"/>
    </w:pPr>
    <w:rPr>
      <w:rFonts w:ascii="Arial" w:hAnsi="Arial"/>
      <w:sz w:val="36"/>
    </w:r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pacing w:line="720" w:lineRule="atLeast"/>
      <w:outlineLvl w:val="6"/>
    </w:pPr>
    <w:rPr>
      <w:rFonts w:ascii="Arial" w:hAnsi="Arial"/>
      <w:b/>
      <w:sz w:val="36"/>
    </w:rPr>
  </w:style>
  <w:style w:type="paragraph" w:styleId="8">
    <w:name w:val="heading 8"/>
    <w:basedOn w:val="a"/>
    <w:next w:val="a"/>
    <w:qFormat/>
    <w:pPr>
      <w:keepNext/>
      <w:numPr>
        <w:ilvl w:val="7"/>
        <w:numId w:val="1"/>
      </w:numPr>
      <w:spacing w:line="720" w:lineRule="atLeast"/>
      <w:outlineLvl w:val="7"/>
    </w:pPr>
    <w:rPr>
      <w:rFonts w:ascii="Arial" w:hAnsi="Arial"/>
      <w:sz w:val="36"/>
    </w:rPr>
  </w:style>
  <w:style w:type="paragraph" w:styleId="9">
    <w:name w:val="heading 9"/>
    <w:basedOn w:val="a"/>
    <w:next w:val="a"/>
    <w:qFormat/>
    <w:pPr>
      <w:keepNext/>
      <w:numPr>
        <w:ilvl w:val="8"/>
        <w:numId w:val="1"/>
      </w:numPr>
      <w:spacing w:line="720" w:lineRule="atLeast"/>
      <w:outlineLvl w:val="8"/>
    </w:pPr>
    <w:rPr>
      <w:rFonts w:ascii="Arial" w:hAnsi="Arial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AVA0">
    <w:name w:val="JAVA節"/>
    <w:next w:val="JAVA1"/>
    <w:autoRedefine/>
    <w:rsid w:val="00D57326"/>
    <w:pPr>
      <w:spacing w:line="240" w:lineRule="atLeast"/>
      <w:ind w:left="2" w:hangingChars="1" w:hanging="2"/>
    </w:pPr>
    <w:rPr>
      <w:rFonts w:eastAsia="華康細圓體" w:cs="細明體"/>
      <w:color w:val="000000"/>
      <w:spacing w:val="6"/>
      <w:sz w:val="18"/>
      <w:szCs w:val="18"/>
    </w:rPr>
  </w:style>
  <w:style w:type="paragraph" w:customStyle="1" w:styleId="JAVA1">
    <w:name w:val="JAVA本文"/>
    <w:link w:val="JAVA2"/>
    <w:rsid w:val="00BA08A0"/>
    <w:pPr>
      <w:spacing w:line="360" w:lineRule="atLeast"/>
      <w:jc w:val="both"/>
    </w:pPr>
    <w:rPr>
      <w:rFonts w:eastAsia="華康細圓體"/>
    </w:rPr>
  </w:style>
  <w:style w:type="paragraph" w:customStyle="1" w:styleId="JAVA3">
    <w:name w:val="JAVA小節"/>
    <w:basedOn w:val="JAVA0"/>
    <w:rPr>
      <w:color w:val="008080"/>
      <w:sz w:val="24"/>
    </w:rPr>
  </w:style>
  <w:style w:type="paragraph" w:customStyle="1" w:styleId="JAVA">
    <w:name w:val="JAVA習題"/>
    <w:basedOn w:val="a"/>
    <w:pPr>
      <w:widowControl/>
      <w:numPr>
        <w:numId w:val="4"/>
      </w:numPr>
      <w:spacing w:line="360" w:lineRule="atLeast"/>
      <w:jc w:val="both"/>
    </w:pPr>
    <w:rPr>
      <w:rFonts w:eastAsia="華康細圓體"/>
      <w:kern w:val="0"/>
      <w:sz w:val="18"/>
      <w:szCs w:val="20"/>
    </w:rPr>
  </w:style>
  <w:style w:type="paragraph" w:customStyle="1" w:styleId="JAVA4">
    <w:name w:val="JAVA程式碼"/>
    <w:pPr>
      <w:spacing w:line="240" w:lineRule="exact"/>
      <w:ind w:left="170"/>
    </w:pPr>
    <w:rPr>
      <w:rFonts w:ascii="Courier New" w:eastAsia="華康細圓體" w:hAnsi="Courier New"/>
      <w:sz w:val="18"/>
    </w:rPr>
  </w:style>
  <w:style w:type="character" w:customStyle="1" w:styleId="intstyle23">
    <w:name w:val="intstyle23"/>
    <w:hidden/>
    <w:rPr>
      <w:rFonts w:ascii="Courier New" w:hAnsi="Courier New" w:cs="Courier New"/>
      <w:color w:val="000000"/>
      <w:szCs w:val="20"/>
    </w:rPr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DS0">
    <w:name w:val="DS本文"/>
    <w:pPr>
      <w:spacing w:line="360" w:lineRule="atLeast"/>
      <w:jc w:val="both"/>
    </w:pPr>
    <w:rPr>
      <w:rFonts w:ascii="Arial" w:eastAsia="華康細圓體" w:hAnsi="Arial"/>
      <w:noProof/>
      <w:spacing w:val="4"/>
    </w:rPr>
  </w:style>
  <w:style w:type="paragraph" w:customStyle="1" w:styleId="DS1">
    <w:name w:val="DS程式碼"/>
    <w:pPr>
      <w:spacing w:line="240" w:lineRule="exact"/>
      <w:ind w:left="1077" w:hanging="907"/>
      <w:jc w:val="both"/>
    </w:pPr>
    <w:rPr>
      <w:rFonts w:ascii="Courier New" w:eastAsia="華康細圓體" w:hAnsi="Courier New"/>
      <w:color w:val="000000"/>
      <w:sz w:val="18"/>
    </w:rPr>
  </w:style>
  <w:style w:type="paragraph" w:customStyle="1" w:styleId="a6">
    <w:name w:val="圖的說明字體"/>
    <w:pPr>
      <w:jc w:val="both"/>
    </w:pPr>
    <w:rPr>
      <w:rFonts w:ascii="Arial" w:eastAsia="華康細圓體" w:hAnsi="Arial"/>
      <w:sz w:val="16"/>
    </w:rPr>
  </w:style>
  <w:style w:type="paragraph" w:customStyle="1" w:styleId="a7">
    <w:name w:val="文字方塊的字體"/>
    <w:basedOn w:val="a"/>
    <w:pPr>
      <w:jc w:val="both"/>
    </w:pPr>
    <w:rPr>
      <w:rFonts w:eastAsia="華康細圓體"/>
      <w:sz w:val="16"/>
    </w:rPr>
  </w:style>
  <w:style w:type="paragraph" w:customStyle="1" w:styleId="11">
    <w:name w:val="細圓體11藍色"/>
    <w:basedOn w:val="a"/>
    <w:pPr>
      <w:numPr>
        <w:numId w:val="2"/>
      </w:numPr>
      <w:spacing w:line="360" w:lineRule="atLeast"/>
      <w:jc w:val="both"/>
    </w:pPr>
    <w:rPr>
      <w:rFonts w:eastAsia="華康細圓體"/>
      <w:color w:val="0000FF"/>
      <w:sz w:val="22"/>
    </w:rPr>
  </w:style>
  <w:style w:type="paragraph" w:customStyle="1" w:styleId="12">
    <w:name w:val="細圓體12綠色"/>
    <w:basedOn w:val="a"/>
    <w:pPr>
      <w:spacing w:after="120" w:line="360" w:lineRule="atLeast"/>
      <w:jc w:val="both"/>
    </w:pPr>
    <w:rPr>
      <w:rFonts w:eastAsia="華康細圓體"/>
      <w:color w:val="008080"/>
    </w:rPr>
  </w:style>
  <w:style w:type="paragraph" w:customStyle="1" w:styleId="14">
    <w:name w:val="細圓體14紅色"/>
    <w:basedOn w:val="a"/>
    <w:pPr>
      <w:spacing w:after="120" w:line="360" w:lineRule="atLeast"/>
      <w:jc w:val="both"/>
    </w:pPr>
    <w:rPr>
      <w:rFonts w:eastAsia="華康細圓體"/>
      <w:color w:val="FF0000"/>
      <w:sz w:val="28"/>
    </w:rPr>
  </w:style>
  <w:style w:type="paragraph" w:customStyle="1" w:styleId="DS">
    <w:name w:val="DS習題"/>
    <w:basedOn w:val="DS0"/>
    <w:pPr>
      <w:numPr>
        <w:numId w:val="3"/>
      </w:numPr>
      <w:spacing w:afterLines="40" w:after="40" w:line="320" w:lineRule="atLeast"/>
      <w:jc w:val="left"/>
    </w:pPr>
    <w:rPr>
      <w:sz w:val="18"/>
    </w:rPr>
  </w:style>
  <w:style w:type="paragraph" w:customStyle="1" w:styleId="DS2">
    <w:name w:val="DS節"/>
    <w:basedOn w:val="DS0"/>
    <w:pPr>
      <w:widowControl w:val="0"/>
      <w:spacing w:after="120"/>
    </w:pPr>
    <w:rPr>
      <w:noProof w:val="0"/>
      <w:color w:val="FF0000"/>
      <w:spacing w:val="0"/>
      <w:kern w:val="16"/>
      <w:sz w:val="28"/>
    </w:rPr>
  </w:style>
  <w:style w:type="paragraph" w:customStyle="1" w:styleId="java5">
    <w:name w:val="java小小節"/>
    <w:basedOn w:val="JAVA1"/>
    <w:next w:val="JAVA1"/>
    <w:pPr>
      <w:spacing w:afterLines="50" w:after="120"/>
      <w:ind w:leftChars="-127" w:left="-305"/>
    </w:pPr>
    <w:rPr>
      <w:color w:val="800080"/>
      <w:sz w:val="22"/>
    </w:rPr>
  </w:style>
  <w:style w:type="paragraph" w:customStyle="1" w:styleId="J0">
    <w:name w:val="J內文"/>
    <w:basedOn w:val="JAVA1"/>
    <w:link w:val="J1"/>
    <w:qFormat/>
    <w:rsid w:val="00652394"/>
    <w:rPr>
      <w:rFonts w:eastAsia="華康細圓體(P)"/>
      <w:sz w:val="21"/>
      <w:szCs w:val="21"/>
    </w:rPr>
  </w:style>
  <w:style w:type="character" w:customStyle="1" w:styleId="JAVA2">
    <w:name w:val="JAVA本文 字元"/>
    <w:basedOn w:val="a0"/>
    <w:link w:val="JAVA1"/>
    <w:rsid w:val="00652394"/>
    <w:rPr>
      <w:rFonts w:eastAsia="華康細圓體"/>
    </w:rPr>
  </w:style>
  <w:style w:type="character" w:customStyle="1" w:styleId="J1">
    <w:name w:val="J內文 字元"/>
    <w:basedOn w:val="JAVA2"/>
    <w:link w:val="J0"/>
    <w:rsid w:val="00652394"/>
    <w:rPr>
      <w:rFonts w:eastAsia="華康細圓體(P)"/>
      <w:sz w:val="21"/>
      <w:szCs w:val="21"/>
    </w:rPr>
  </w:style>
  <w:style w:type="character" w:customStyle="1" w:styleId="a4">
    <w:name w:val="頁尾 字元"/>
    <w:basedOn w:val="a0"/>
    <w:link w:val="a3"/>
    <w:uiPriority w:val="99"/>
    <w:rsid w:val="00652394"/>
    <w:rPr>
      <w:kern w:val="2"/>
    </w:rPr>
  </w:style>
  <w:style w:type="paragraph" w:customStyle="1" w:styleId="J2">
    <w:name w:val="J節"/>
    <w:basedOn w:val="a"/>
    <w:link w:val="J3"/>
    <w:qFormat/>
    <w:rsid w:val="00CE5325"/>
    <w:pPr>
      <w:widowControl/>
      <w:spacing w:afterLines="50" w:after="120" w:line="360" w:lineRule="atLeast"/>
    </w:pPr>
    <w:rPr>
      <w:rFonts w:eastAsia="華康細圓體"/>
      <w:color w:val="000000"/>
      <w:spacing w:val="6"/>
      <w:kern w:val="0"/>
      <w:sz w:val="32"/>
      <w:szCs w:val="32"/>
    </w:rPr>
  </w:style>
  <w:style w:type="character" w:customStyle="1" w:styleId="J3">
    <w:name w:val="J節 字元"/>
    <w:basedOn w:val="a0"/>
    <w:link w:val="J2"/>
    <w:rsid w:val="00CE5325"/>
    <w:rPr>
      <w:rFonts w:eastAsia="華康細圓體"/>
      <w:color w:val="000000"/>
      <w:spacing w:val="6"/>
      <w:sz w:val="32"/>
      <w:szCs w:val="32"/>
    </w:rPr>
  </w:style>
  <w:style w:type="paragraph" w:customStyle="1" w:styleId="J4">
    <w:name w:val="J小節"/>
    <w:basedOn w:val="JAVA3"/>
    <w:link w:val="J5"/>
    <w:qFormat/>
    <w:rsid w:val="00BA6392"/>
    <w:pPr>
      <w:ind w:left="0"/>
    </w:pPr>
    <w:rPr>
      <w:rFonts w:cs="Times New Roman"/>
      <w:color w:val="auto"/>
      <w:sz w:val="28"/>
      <w:szCs w:val="32"/>
    </w:rPr>
  </w:style>
  <w:style w:type="character" w:customStyle="1" w:styleId="J5">
    <w:name w:val="J小節 字元"/>
    <w:basedOn w:val="a0"/>
    <w:link w:val="J4"/>
    <w:rsid w:val="00BA6392"/>
    <w:rPr>
      <w:rFonts w:eastAsia="華康細圓體"/>
      <w:spacing w:val="6"/>
      <w:sz w:val="28"/>
      <w:szCs w:val="32"/>
    </w:rPr>
  </w:style>
  <w:style w:type="table" w:customStyle="1" w:styleId="10">
    <w:name w:val="表格格線1"/>
    <w:basedOn w:val="a1"/>
    <w:next w:val="a8"/>
    <w:uiPriority w:val="39"/>
    <w:rsid w:val="008303EF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6">
    <w:name w:val="J程式碼"/>
    <w:basedOn w:val="a"/>
    <w:link w:val="J7"/>
    <w:qFormat/>
    <w:rsid w:val="008303EF"/>
    <w:pPr>
      <w:spacing w:line="280" w:lineRule="exact"/>
      <w:jc w:val="both"/>
    </w:pPr>
    <w:rPr>
      <w:rFonts w:ascii="Consolas" w:eastAsia="華康細圓體(P)" w:hAnsi="Consolas" w:cstheme="minorBidi"/>
      <w:sz w:val="19"/>
      <w:szCs w:val="19"/>
    </w:rPr>
  </w:style>
  <w:style w:type="character" w:customStyle="1" w:styleId="J7">
    <w:name w:val="J程式碼 字元"/>
    <w:basedOn w:val="a0"/>
    <w:link w:val="J6"/>
    <w:rsid w:val="008303EF"/>
    <w:rPr>
      <w:rFonts w:ascii="Consolas" w:eastAsia="華康細圓體(P)" w:hAnsi="Consolas" w:cstheme="minorBidi"/>
      <w:kern w:val="2"/>
      <w:sz w:val="19"/>
      <w:szCs w:val="19"/>
    </w:rPr>
  </w:style>
  <w:style w:type="table" w:styleId="a8">
    <w:name w:val="Table Grid"/>
    <w:basedOn w:val="a1"/>
    <w:rsid w:val="008303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">
    <w:name w:val="J習題"/>
    <w:basedOn w:val="JAVA"/>
    <w:link w:val="J8"/>
    <w:qFormat/>
    <w:rsid w:val="00F76463"/>
    <w:pPr>
      <w:numPr>
        <w:numId w:val="11"/>
      </w:numPr>
      <w:tabs>
        <w:tab w:val="left" w:pos="426"/>
      </w:tabs>
      <w:spacing w:afterLines="30" w:after="30"/>
    </w:pPr>
    <w:rPr>
      <w:sz w:val="20"/>
    </w:rPr>
  </w:style>
  <w:style w:type="character" w:customStyle="1" w:styleId="J8">
    <w:name w:val="J習題 字元"/>
    <w:basedOn w:val="a0"/>
    <w:link w:val="J"/>
    <w:rsid w:val="00F76463"/>
    <w:rPr>
      <w:rFonts w:eastAsia="華康細圓體"/>
    </w:rPr>
  </w:style>
  <w:style w:type="paragraph" w:customStyle="1" w:styleId="P">
    <w:name w:val="P內文"/>
    <w:basedOn w:val="a"/>
    <w:link w:val="P0"/>
    <w:qFormat/>
    <w:rsid w:val="002244C4"/>
    <w:pPr>
      <w:spacing w:afterLines="50" w:after="50" w:line="360" w:lineRule="exact"/>
      <w:jc w:val="both"/>
    </w:pPr>
    <w:rPr>
      <w:rFonts w:eastAsia="華康細圓體"/>
      <w:sz w:val="21"/>
      <w:szCs w:val="22"/>
    </w:rPr>
  </w:style>
  <w:style w:type="character" w:customStyle="1" w:styleId="P0">
    <w:name w:val="P內文 字元"/>
    <w:basedOn w:val="a0"/>
    <w:link w:val="P"/>
    <w:rsid w:val="002244C4"/>
    <w:rPr>
      <w:rFonts w:eastAsia="華康細圓體"/>
      <w:kern w:val="2"/>
      <w:sz w:val="21"/>
      <w:szCs w:val="22"/>
    </w:rPr>
  </w:style>
  <w:style w:type="paragraph" w:styleId="a9">
    <w:name w:val="Balloon Text"/>
    <w:basedOn w:val="a"/>
    <w:link w:val="aa"/>
    <w:rsid w:val="00A34D08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rsid w:val="00A34D08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b">
    <w:name w:val="Placeholder Text"/>
    <w:basedOn w:val="a0"/>
    <w:uiPriority w:val="99"/>
    <w:semiHidden/>
    <w:rsid w:val="00991F37"/>
    <w:rPr>
      <w:color w:val="808080"/>
    </w:rPr>
  </w:style>
  <w:style w:type="paragraph" w:styleId="Web">
    <w:name w:val="Normal (Web)"/>
    <w:basedOn w:val="a"/>
    <w:uiPriority w:val="99"/>
    <w:unhideWhenUsed/>
    <w:rsid w:val="00A75EC0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4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pplication%20Data\Microsoft\Templates\java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1E174-9118-4DE7-B6AC-C9FBBEE31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java.dot</Template>
  <TotalTime>6</TotalTime>
  <Pages>36</Pages>
  <Words>1027</Words>
  <Characters>5858</Characters>
  <Application>Microsoft Office Word</Application>
  <DocSecurity>0</DocSecurity>
  <Lines>48</Lines>
  <Paragraphs>13</Paragraphs>
  <ScaleCrop>false</ScaleCrop>
  <Company>SUNY@Buffalo</Company>
  <LinksUpToDate>false</LinksUpToDate>
  <CharactersWithSpaces>6872</CharactersWithSpaces>
  <SharedDoc>false</SharedDoc>
  <HLinks>
    <vt:vector size="12" baseType="variant">
      <vt:variant>
        <vt:i4>5832785</vt:i4>
      </vt:variant>
      <vt:variant>
        <vt:i4>-1</vt:i4>
      </vt:variant>
      <vt:variant>
        <vt:i4>2085</vt:i4>
      </vt:variant>
      <vt:variant>
        <vt:i4>1</vt:i4>
      </vt:variant>
      <vt:variant>
        <vt:lpwstr>http://www.print.sakura.ne.jp/print-is58.gif</vt:lpwstr>
      </vt:variant>
      <vt:variant>
        <vt:lpwstr/>
      </vt:variant>
      <vt:variant>
        <vt:i4>5832785</vt:i4>
      </vt:variant>
      <vt:variant>
        <vt:i4>-1</vt:i4>
      </vt:variant>
      <vt:variant>
        <vt:i4>4156</vt:i4>
      </vt:variant>
      <vt:variant>
        <vt:i4>1</vt:i4>
      </vt:variant>
      <vt:variant>
        <vt:lpwstr>http://www.print.sakura.ne.jp/print-is58.gif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Li-Ju</dc:creator>
  <cp:keywords/>
  <dc:description/>
  <cp:lastModifiedBy>昱辰 駱</cp:lastModifiedBy>
  <cp:revision>2</cp:revision>
  <cp:lastPrinted>2022-08-31T06:02:00Z</cp:lastPrinted>
  <dcterms:created xsi:type="dcterms:W3CDTF">2024-03-26T13:35:00Z</dcterms:created>
  <dcterms:modified xsi:type="dcterms:W3CDTF">2024-03-26T13:35:00Z</dcterms:modified>
</cp:coreProperties>
</file>